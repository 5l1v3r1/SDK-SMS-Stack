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6812A" w14:textId="77777777" w:rsidR="00D50C21" w:rsidRPr="00307520" w:rsidRDefault="00B458B9" w:rsidP="006603FE">
      <w:pPr>
        <w:widowControl w:val="0"/>
        <w:autoSpaceDE w:val="0"/>
        <w:autoSpaceDN w:val="0"/>
        <w:adjustRightInd w:val="0"/>
        <w:spacing w:after="240"/>
        <w:ind w:left="284" w:hanging="284"/>
        <w:jc w:val="center"/>
        <w:rPr>
          <w:rFonts w:ascii="Times" w:hAnsi="Times" w:cs="Times"/>
          <w:color w:val="000000" w:themeColor="text1"/>
          <w:sz w:val="48"/>
          <w:szCs w:val="48"/>
          <w:lang w:val="en-GB" w:eastAsia="es-ES"/>
        </w:rPr>
      </w:pPr>
      <w:r w:rsidRPr="00307520">
        <w:rPr>
          <w:rFonts w:ascii="Times" w:hAnsi="Times" w:cs="Times"/>
          <w:color w:val="000000" w:themeColor="text1"/>
          <w:sz w:val="48"/>
          <w:szCs w:val="48"/>
          <w:lang w:val="en-GB" w:eastAsia="es-ES"/>
        </w:rPr>
        <w:t>Stack SMS</w:t>
      </w:r>
    </w:p>
    <w:tbl>
      <w:tblPr>
        <w:tblW w:w="9672" w:type="dxa"/>
        <w:jc w:val="center"/>
        <w:tblLayout w:type="fixed"/>
        <w:tblLook w:val="0000" w:firstRow="0" w:lastRow="0" w:firstColumn="0" w:lastColumn="0" w:noHBand="0" w:noVBand="0"/>
      </w:tblPr>
      <w:tblGrid>
        <w:gridCol w:w="2656"/>
        <w:gridCol w:w="2733"/>
        <w:gridCol w:w="1914"/>
        <w:gridCol w:w="2351"/>
        <w:gridCol w:w="18"/>
      </w:tblGrid>
      <w:tr w:rsidR="00307520" w:rsidRPr="00307520" w14:paraId="6824101E" w14:textId="77777777" w:rsidTr="00D953F2">
        <w:trPr>
          <w:gridAfter w:val="1"/>
          <w:wAfter w:w="18" w:type="dxa"/>
          <w:trHeight w:val="397"/>
          <w:jc w:val="center"/>
        </w:trPr>
        <w:tc>
          <w:tcPr>
            <w:tcW w:w="2656" w:type="dxa"/>
          </w:tcPr>
          <w:p w14:paraId="2A860386" w14:textId="17F0D545" w:rsidR="004645AA" w:rsidRPr="00307520" w:rsidRDefault="00C30D39" w:rsidP="007D1FA2">
            <w:pPr>
              <w:ind w:right="269" w:firstLine="420"/>
              <w:jc w:val="center"/>
              <w:rPr>
                <w:rStyle w:val="AfiliacinUniversidad"/>
                <w:color w:val="000000" w:themeColor="text1"/>
                <w:sz w:val="22"/>
                <w:szCs w:val="22"/>
                <w:lang w:val="es-ES"/>
              </w:rPr>
            </w:pPr>
            <w:r w:rsidRPr="00307520">
              <w:rPr>
                <w:rStyle w:val="AfiliacinUniversidad"/>
                <w:color w:val="000000" w:themeColor="text1"/>
                <w:sz w:val="22"/>
                <w:szCs w:val="22"/>
                <w:lang w:val="es-ES"/>
              </w:rPr>
              <w:t>Chema Alonso</w:t>
            </w:r>
          </w:p>
        </w:tc>
        <w:tc>
          <w:tcPr>
            <w:tcW w:w="2733" w:type="dxa"/>
          </w:tcPr>
          <w:p w14:paraId="7241E84B" w14:textId="033EB6A0" w:rsidR="004645AA" w:rsidRPr="00307520" w:rsidRDefault="00C30D39" w:rsidP="00706004">
            <w:pPr>
              <w:jc w:val="center"/>
              <w:rPr>
                <w:rStyle w:val="AfiliacinUniversidad"/>
                <w:color w:val="000000" w:themeColor="text1"/>
                <w:sz w:val="22"/>
                <w:szCs w:val="22"/>
                <w:lang w:val="es-ES"/>
              </w:rPr>
            </w:pPr>
            <w:r w:rsidRPr="00307520">
              <w:rPr>
                <w:rStyle w:val="AfiliacinUniversidad"/>
                <w:color w:val="000000" w:themeColor="text1"/>
                <w:sz w:val="22"/>
                <w:szCs w:val="22"/>
                <w:lang w:val="es-ES"/>
              </w:rPr>
              <w:t>Pablo González</w:t>
            </w:r>
          </w:p>
        </w:tc>
        <w:tc>
          <w:tcPr>
            <w:tcW w:w="1914" w:type="dxa"/>
          </w:tcPr>
          <w:p w14:paraId="6579836C" w14:textId="7D70E468" w:rsidR="004645AA" w:rsidRPr="00307520" w:rsidRDefault="00C30D39" w:rsidP="00706004">
            <w:pPr>
              <w:jc w:val="center"/>
              <w:rPr>
                <w:rStyle w:val="AfiliacinUniversidad"/>
                <w:color w:val="000000" w:themeColor="text1"/>
                <w:sz w:val="22"/>
                <w:szCs w:val="22"/>
                <w:lang w:val="es-ES"/>
              </w:rPr>
            </w:pPr>
            <w:r w:rsidRPr="00307520">
              <w:rPr>
                <w:rStyle w:val="AfiliacinUniversidad"/>
                <w:color w:val="000000" w:themeColor="text1"/>
                <w:sz w:val="22"/>
                <w:szCs w:val="22"/>
                <w:lang w:val="es-ES"/>
              </w:rPr>
              <w:t>Lucas Fernández</w:t>
            </w:r>
            <w:r w:rsidRPr="00307520" w:rsidDel="008402C8">
              <w:rPr>
                <w:rStyle w:val="AfiliacinUniversidad"/>
                <w:color w:val="000000" w:themeColor="text1"/>
                <w:sz w:val="22"/>
                <w:szCs w:val="22"/>
                <w:lang w:val="es-ES"/>
              </w:rPr>
              <w:t xml:space="preserve"> </w:t>
            </w:r>
          </w:p>
        </w:tc>
        <w:tc>
          <w:tcPr>
            <w:tcW w:w="2351" w:type="dxa"/>
          </w:tcPr>
          <w:p w14:paraId="01B3C1F2" w14:textId="21BAF917" w:rsidR="004645AA" w:rsidRPr="00307520" w:rsidRDefault="00B458B9" w:rsidP="00706004">
            <w:pPr>
              <w:jc w:val="center"/>
              <w:rPr>
                <w:rStyle w:val="AfiliacinUniversidad"/>
                <w:color w:val="000000" w:themeColor="text1"/>
                <w:sz w:val="22"/>
                <w:szCs w:val="22"/>
                <w:lang w:val="es-ES"/>
              </w:rPr>
            </w:pPr>
            <w:r w:rsidRPr="00307520">
              <w:rPr>
                <w:rStyle w:val="AfiliacinUniversidad"/>
                <w:color w:val="000000" w:themeColor="text1"/>
                <w:sz w:val="22"/>
                <w:szCs w:val="22"/>
                <w:lang w:val="es-ES"/>
              </w:rPr>
              <w:t>Fran</w:t>
            </w:r>
            <w:r w:rsidR="006C6E4F" w:rsidRPr="00307520">
              <w:rPr>
                <w:rStyle w:val="AfiliacinUniversidad"/>
                <w:color w:val="000000" w:themeColor="text1"/>
                <w:sz w:val="22"/>
                <w:szCs w:val="22"/>
                <w:lang w:val="es-ES"/>
              </w:rPr>
              <w:t>cisco</w:t>
            </w:r>
            <w:r w:rsidRPr="00307520">
              <w:rPr>
                <w:rStyle w:val="AfiliacinUniversidad"/>
                <w:color w:val="000000" w:themeColor="text1"/>
                <w:sz w:val="22"/>
                <w:szCs w:val="22"/>
                <w:lang w:val="es-ES"/>
              </w:rPr>
              <w:t xml:space="preserve"> Ramírez</w:t>
            </w:r>
          </w:p>
        </w:tc>
      </w:tr>
      <w:tr w:rsidR="00307520" w:rsidRPr="00307520" w14:paraId="5A24E6A0" w14:textId="77777777" w:rsidTr="00D953F2">
        <w:trPr>
          <w:trHeight w:val="68"/>
          <w:jc w:val="center"/>
        </w:trPr>
        <w:tc>
          <w:tcPr>
            <w:tcW w:w="9672" w:type="dxa"/>
            <w:gridSpan w:val="5"/>
          </w:tcPr>
          <w:p w14:paraId="4A8B3960" w14:textId="10CE17FA" w:rsidR="007D1FA2" w:rsidRPr="00307520" w:rsidRDefault="007D1FA2" w:rsidP="00CB2CAD">
            <w:pPr>
              <w:jc w:val="center"/>
              <w:rPr>
                <w:rStyle w:val="AfiliacinUniversidad"/>
                <w:color w:val="000000" w:themeColor="text1"/>
                <w:sz w:val="22"/>
                <w:szCs w:val="22"/>
                <w:lang w:val="es-ES"/>
              </w:rPr>
            </w:pPr>
            <w:r w:rsidRPr="00307520">
              <w:rPr>
                <w:rStyle w:val="AfiliacinUniversidad"/>
                <w:color w:val="000000" w:themeColor="text1"/>
                <w:sz w:val="22"/>
                <w:szCs w:val="22"/>
                <w:lang w:val="es-ES"/>
              </w:rPr>
              <w:t>CDO, Telefónica</w:t>
            </w:r>
          </w:p>
        </w:tc>
      </w:tr>
      <w:tr w:rsidR="00307520" w:rsidRPr="00307520" w14:paraId="0D1E38BE" w14:textId="77777777" w:rsidTr="00D953F2">
        <w:trPr>
          <w:trHeight w:val="68"/>
          <w:jc w:val="center"/>
        </w:trPr>
        <w:tc>
          <w:tcPr>
            <w:tcW w:w="9672" w:type="dxa"/>
            <w:gridSpan w:val="5"/>
          </w:tcPr>
          <w:p w14:paraId="06436EF3" w14:textId="77777777" w:rsidR="007D1FA2" w:rsidRPr="00307520" w:rsidRDefault="007D1FA2" w:rsidP="00CB2CAD">
            <w:pPr>
              <w:jc w:val="center"/>
              <w:rPr>
                <w:rStyle w:val="AfiliacinUniversidad"/>
                <w:color w:val="000000" w:themeColor="text1"/>
                <w:sz w:val="22"/>
                <w:szCs w:val="22"/>
                <w:lang w:val="es-ES"/>
              </w:rPr>
            </w:pPr>
            <w:r w:rsidRPr="00307520">
              <w:rPr>
                <w:rStyle w:val="AfiliacinUniversidad"/>
                <w:color w:val="000000" w:themeColor="text1"/>
                <w:sz w:val="22"/>
                <w:szCs w:val="22"/>
                <w:lang w:val="es-ES"/>
              </w:rPr>
              <w:t xml:space="preserve">Madrid, </w:t>
            </w:r>
            <w:proofErr w:type="spellStart"/>
            <w:r w:rsidRPr="00307520">
              <w:rPr>
                <w:rStyle w:val="AfiliacinUniversidad"/>
                <w:color w:val="000000" w:themeColor="text1"/>
                <w:sz w:val="22"/>
                <w:szCs w:val="22"/>
                <w:lang w:val="es-ES"/>
              </w:rPr>
              <w:t>Spain</w:t>
            </w:r>
            <w:proofErr w:type="spellEnd"/>
          </w:p>
          <w:p w14:paraId="54B05E4B" w14:textId="76827806" w:rsidR="00D953F2" w:rsidRPr="00307520" w:rsidRDefault="00D953F2" w:rsidP="00CB2CAD">
            <w:pPr>
              <w:jc w:val="center"/>
              <w:rPr>
                <w:rStyle w:val="AfiliacinUniversidad"/>
                <w:color w:val="000000" w:themeColor="text1"/>
                <w:sz w:val="22"/>
                <w:szCs w:val="22"/>
                <w:lang w:val="es-ES"/>
              </w:rPr>
            </w:pPr>
          </w:p>
        </w:tc>
      </w:tr>
      <w:tr w:rsidR="00307520" w:rsidRPr="00307520" w14:paraId="3DE73C68" w14:textId="77777777" w:rsidTr="00D953F2">
        <w:trPr>
          <w:trHeight w:val="68"/>
          <w:jc w:val="center"/>
        </w:trPr>
        <w:tc>
          <w:tcPr>
            <w:tcW w:w="9672" w:type="dxa"/>
            <w:gridSpan w:val="5"/>
          </w:tcPr>
          <w:p w14:paraId="75353C90" w14:textId="31D18D7D" w:rsidR="00C30D39" w:rsidRPr="00307520" w:rsidRDefault="008F66CD" w:rsidP="00C30D39">
            <w:pPr>
              <w:jc w:val="center"/>
              <w:rPr>
                <w:color w:val="000000" w:themeColor="text1"/>
                <w:sz w:val="18"/>
                <w:szCs w:val="22"/>
                <w:lang w:val="en-GB"/>
              </w:rPr>
            </w:pPr>
            <w:hyperlink r:id="rId8" w:history="1">
              <w:r w:rsidR="00C30D39" w:rsidRPr="00307520">
                <w:rPr>
                  <w:rStyle w:val="Hyperlink"/>
                  <w:color w:val="000000" w:themeColor="text1"/>
                  <w:sz w:val="18"/>
                  <w:szCs w:val="22"/>
                  <w:lang w:val="en-GB"/>
                </w:rPr>
                <w:t>chema@11paths.com</w:t>
              </w:r>
            </w:hyperlink>
          </w:p>
          <w:p w14:paraId="7B21C37C" w14:textId="3455B59F" w:rsidR="007D1FA2" w:rsidRPr="00307520" w:rsidRDefault="008F66CD" w:rsidP="00CB2CAD">
            <w:pPr>
              <w:jc w:val="center"/>
              <w:rPr>
                <w:rStyle w:val="AfiliacinUniversidad"/>
                <w:color w:val="000000" w:themeColor="text1"/>
                <w:szCs w:val="22"/>
              </w:rPr>
            </w:pPr>
            <w:hyperlink r:id="rId9" w:history="1">
              <w:r w:rsidR="008D4B85" w:rsidRPr="00307520">
                <w:rPr>
                  <w:rStyle w:val="Hyperlink"/>
                  <w:color w:val="000000" w:themeColor="text1"/>
                  <w:sz w:val="18"/>
                  <w:szCs w:val="22"/>
                </w:rPr>
                <w:t>pablo.gonzalez@11paths.com</w:t>
              </w:r>
            </w:hyperlink>
          </w:p>
          <w:p w14:paraId="224946D7" w14:textId="58933F2B" w:rsidR="008D4B85" w:rsidRPr="00307520" w:rsidRDefault="008F66CD" w:rsidP="00CB2CAD">
            <w:pPr>
              <w:jc w:val="center"/>
              <w:rPr>
                <w:rStyle w:val="AfiliacinUniversidad"/>
                <w:color w:val="000000" w:themeColor="text1"/>
                <w:szCs w:val="22"/>
                <w:lang w:val="en-GB"/>
              </w:rPr>
            </w:pPr>
            <w:hyperlink r:id="rId10" w:history="1">
              <w:r w:rsidR="003A7CC3" w:rsidRPr="00307520">
                <w:rPr>
                  <w:rStyle w:val="Hyperlink"/>
                  <w:color w:val="000000" w:themeColor="text1"/>
                  <w:sz w:val="18"/>
                  <w:szCs w:val="22"/>
                  <w:lang w:val="en-GB"/>
                </w:rPr>
                <w:t>lucas.fernandezaragon@telefonica.com</w:t>
              </w:r>
            </w:hyperlink>
          </w:p>
          <w:p w14:paraId="67A0F4B5" w14:textId="19B327B7" w:rsidR="003A7CC3" w:rsidRPr="00307520" w:rsidRDefault="008F66CD" w:rsidP="00CB2CAD">
            <w:pPr>
              <w:jc w:val="center"/>
              <w:rPr>
                <w:rStyle w:val="AfiliacinUniversidad"/>
                <w:color w:val="000000" w:themeColor="text1"/>
                <w:szCs w:val="22"/>
                <w:lang w:val="en-GB"/>
              </w:rPr>
            </w:pPr>
            <w:hyperlink r:id="rId11" w:history="1">
              <w:r w:rsidR="003A7CC3" w:rsidRPr="00307520">
                <w:rPr>
                  <w:rStyle w:val="Hyperlink"/>
                  <w:color w:val="000000" w:themeColor="text1"/>
                  <w:sz w:val="18"/>
                  <w:szCs w:val="22"/>
                  <w:lang w:val="en-GB"/>
                </w:rPr>
                <w:t>franciscojose.ramirezvicente@telefonica.com</w:t>
              </w:r>
            </w:hyperlink>
          </w:p>
          <w:p w14:paraId="59557145" w14:textId="77777777" w:rsidR="007D1FA2" w:rsidRPr="00307520" w:rsidRDefault="007D1FA2" w:rsidP="00CB2CAD">
            <w:pPr>
              <w:jc w:val="center"/>
              <w:rPr>
                <w:rStyle w:val="AfiliacinUniversidad"/>
                <w:color w:val="000000" w:themeColor="text1"/>
                <w:sz w:val="22"/>
                <w:szCs w:val="22"/>
                <w:lang w:val="en-GB"/>
              </w:rPr>
            </w:pPr>
          </w:p>
        </w:tc>
      </w:tr>
    </w:tbl>
    <w:p w14:paraId="6B05418A" w14:textId="77777777" w:rsidR="007D1FA2" w:rsidRPr="00307520" w:rsidRDefault="007D1FA2" w:rsidP="008842EB">
      <w:pPr>
        <w:spacing w:after="240"/>
        <w:rPr>
          <w:color w:val="000000" w:themeColor="text1"/>
          <w:lang w:val="en-GB"/>
        </w:rPr>
        <w:sectPr w:rsidR="007D1FA2" w:rsidRPr="00307520" w:rsidSect="003A7CC3">
          <w:headerReference w:type="default" r:id="rId12"/>
          <w:footerReference w:type="even" r:id="rId13"/>
          <w:footerReference w:type="default" r:id="rId14"/>
          <w:footnotePr>
            <w:numRestart w:val="eachPage"/>
          </w:footnotePr>
          <w:type w:val="continuous"/>
          <w:pgSz w:w="11907" w:h="16840" w:code="9"/>
          <w:pgMar w:top="952" w:right="680" w:bottom="1418" w:left="1021" w:header="720" w:footer="720" w:gutter="0"/>
          <w:pgNumType w:start="1"/>
          <w:cols w:space="720"/>
        </w:sectPr>
      </w:pPr>
    </w:p>
    <w:p w14:paraId="0237CDC7" w14:textId="12190A5F" w:rsidR="006B37E3" w:rsidRPr="00307520" w:rsidRDefault="0014674B" w:rsidP="00CE6EDA">
      <w:pPr>
        <w:rPr>
          <w:i/>
          <w:color w:val="000000" w:themeColor="text1"/>
          <w:sz w:val="18"/>
          <w:szCs w:val="18"/>
        </w:rPr>
      </w:pPr>
      <w:r w:rsidRPr="00307520">
        <w:rPr>
          <w:b/>
          <w:i/>
          <w:color w:val="000000" w:themeColor="text1"/>
          <w:sz w:val="18"/>
          <w:szCs w:val="18"/>
        </w:rPr>
        <w:t>Abstract</w:t>
      </w:r>
      <w:r w:rsidRPr="00307520">
        <w:rPr>
          <w:color w:val="000000" w:themeColor="text1"/>
          <w:sz w:val="18"/>
          <w:szCs w:val="18"/>
        </w:rPr>
        <w:t xml:space="preserve">- </w:t>
      </w:r>
      <w:r w:rsidR="00CF7EF3" w:rsidRPr="00307520">
        <w:rPr>
          <w:i/>
          <w:color w:val="000000" w:themeColor="text1"/>
          <w:sz w:val="18"/>
          <w:szCs w:val="18"/>
        </w:rPr>
        <w:t>To s</w:t>
      </w:r>
      <w:r w:rsidRPr="00307520">
        <w:rPr>
          <w:i/>
          <w:color w:val="000000" w:themeColor="text1"/>
          <w:sz w:val="18"/>
          <w:szCs w:val="18"/>
        </w:rPr>
        <w:t xml:space="preserve">end text messages through SMS protocol is still </w:t>
      </w:r>
      <w:r w:rsidR="00893848" w:rsidRPr="00307520">
        <w:rPr>
          <w:i/>
          <w:color w:val="000000" w:themeColor="text1"/>
          <w:sz w:val="18"/>
          <w:szCs w:val="18"/>
        </w:rPr>
        <w:t xml:space="preserve">quite </w:t>
      </w:r>
      <w:r w:rsidRPr="00307520">
        <w:rPr>
          <w:i/>
          <w:color w:val="000000" w:themeColor="text1"/>
          <w:sz w:val="18"/>
          <w:szCs w:val="18"/>
        </w:rPr>
        <w:t xml:space="preserve">popular nowadays. In some locations, </w:t>
      </w:r>
      <w:r w:rsidR="002A17C3" w:rsidRPr="0086442A">
        <w:rPr>
          <w:i/>
          <w:color w:val="000000" w:themeColor="text1"/>
          <w:sz w:val="18"/>
          <w:szCs w:val="18"/>
        </w:rPr>
        <w:t>sending</w:t>
      </w:r>
      <w:r w:rsidRPr="0086442A">
        <w:rPr>
          <w:i/>
          <w:color w:val="000000" w:themeColor="text1"/>
          <w:sz w:val="18"/>
          <w:szCs w:val="18"/>
        </w:rPr>
        <w:t xml:space="preserve"> </w:t>
      </w:r>
      <w:r w:rsidRPr="00307520">
        <w:rPr>
          <w:i/>
          <w:color w:val="000000" w:themeColor="text1"/>
          <w:sz w:val="18"/>
          <w:szCs w:val="18"/>
        </w:rPr>
        <w:t xml:space="preserve">an SMS </w:t>
      </w:r>
      <w:r w:rsidR="00893848" w:rsidRPr="00307520">
        <w:rPr>
          <w:i/>
          <w:color w:val="000000" w:themeColor="text1"/>
          <w:sz w:val="18"/>
          <w:szCs w:val="18"/>
        </w:rPr>
        <w:t>is free</w:t>
      </w:r>
      <w:r w:rsidRPr="00307520">
        <w:rPr>
          <w:i/>
          <w:color w:val="000000" w:themeColor="text1"/>
          <w:sz w:val="18"/>
          <w:szCs w:val="18"/>
        </w:rPr>
        <w:t xml:space="preserve">, so it is widely used, and it does not require access or Internet connection. This is a strength because it opens a </w:t>
      </w:r>
      <w:r w:rsidR="001B5152" w:rsidRPr="00307520">
        <w:rPr>
          <w:i/>
          <w:color w:val="000000" w:themeColor="text1"/>
          <w:sz w:val="18"/>
          <w:szCs w:val="18"/>
        </w:rPr>
        <w:t xml:space="preserve">way of </w:t>
      </w:r>
      <w:r w:rsidRPr="00307520">
        <w:rPr>
          <w:i/>
          <w:color w:val="000000" w:themeColor="text1"/>
          <w:sz w:val="18"/>
          <w:szCs w:val="18"/>
        </w:rPr>
        <w:t xml:space="preserve">communication when data connectivity is not available. </w:t>
      </w:r>
      <w:r w:rsidRPr="002A17C3">
        <w:rPr>
          <w:i/>
          <w:color w:val="000000" w:themeColor="text1"/>
          <w:sz w:val="18"/>
          <w:szCs w:val="18"/>
          <w:u w:val="single"/>
        </w:rPr>
        <w:t xml:space="preserve">IoT and devices without an Internet connection but GSM, is probably is the </w:t>
      </w:r>
      <w:r w:rsidR="008045F5" w:rsidRPr="002A17C3">
        <w:rPr>
          <w:i/>
          <w:color w:val="000000" w:themeColor="text1"/>
          <w:sz w:val="18"/>
          <w:szCs w:val="18"/>
          <w:u w:val="single"/>
        </w:rPr>
        <w:t>most viable option</w:t>
      </w:r>
      <w:r w:rsidRPr="00307520">
        <w:rPr>
          <w:i/>
          <w:color w:val="000000" w:themeColor="text1"/>
          <w:sz w:val="18"/>
          <w:szCs w:val="18"/>
        </w:rPr>
        <w:t xml:space="preserve">. Stack SMS (SDK and architecture under Open Source </w:t>
      </w:r>
      <w:r w:rsidR="00307520" w:rsidRPr="00307520">
        <w:rPr>
          <w:i/>
          <w:color w:val="000000" w:themeColor="text1"/>
          <w:sz w:val="18"/>
          <w:szCs w:val="18"/>
        </w:rPr>
        <w:t>license) can</w:t>
      </w:r>
      <w:r w:rsidR="005F4640" w:rsidRPr="00307520">
        <w:rPr>
          <w:i/>
          <w:color w:val="000000" w:themeColor="text1"/>
          <w:sz w:val="18"/>
          <w:szCs w:val="18"/>
        </w:rPr>
        <w:t xml:space="preserve"> </w:t>
      </w:r>
      <w:r w:rsidRPr="00307520">
        <w:rPr>
          <w:i/>
          <w:color w:val="000000" w:themeColor="text1"/>
          <w:sz w:val="18"/>
          <w:szCs w:val="18"/>
        </w:rPr>
        <w:t>take advantage of how to use another communication channel using only GSM.   Furthermore, Stack SMS is designed as a communication protocol</w:t>
      </w:r>
      <w:r w:rsidR="002A17C3">
        <w:rPr>
          <w:i/>
          <w:color w:val="000000" w:themeColor="text1"/>
          <w:sz w:val="18"/>
          <w:szCs w:val="18"/>
        </w:rPr>
        <w:t xml:space="preserve"> </w:t>
      </w:r>
      <w:r w:rsidR="002A17C3" w:rsidRPr="0086442A">
        <w:rPr>
          <w:i/>
          <w:color w:val="000000" w:themeColor="text1"/>
          <w:sz w:val="18"/>
          <w:szCs w:val="18"/>
        </w:rPr>
        <w:t>and</w:t>
      </w:r>
      <w:r w:rsidRPr="0086442A">
        <w:rPr>
          <w:i/>
          <w:color w:val="000000" w:themeColor="text1"/>
          <w:sz w:val="18"/>
          <w:szCs w:val="18"/>
        </w:rPr>
        <w:t xml:space="preserve"> </w:t>
      </w:r>
      <w:r w:rsidRPr="00307520">
        <w:rPr>
          <w:i/>
          <w:color w:val="000000" w:themeColor="text1"/>
          <w:sz w:val="18"/>
          <w:szCs w:val="18"/>
        </w:rPr>
        <w:t xml:space="preserve">it </w:t>
      </w:r>
      <w:r w:rsidR="00450C5D" w:rsidRPr="00307520">
        <w:rPr>
          <w:i/>
          <w:color w:val="000000" w:themeColor="text1"/>
          <w:sz w:val="18"/>
          <w:szCs w:val="18"/>
        </w:rPr>
        <w:t>permits</w:t>
      </w:r>
      <w:r w:rsidRPr="00307520">
        <w:rPr>
          <w:i/>
          <w:color w:val="000000" w:themeColor="text1"/>
          <w:sz w:val="18"/>
          <w:szCs w:val="18"/>
        </w:rPr>
        <w:t xml:space="preserve"> implement</w:t>
      </w:r>
      <w:r w:rsidR="00450C5D" w:rsidRPr="00307520">
        <w:rPr>
          <w:i/>
          <w:color w:val="000000" w:themeColor="text1"/>
          <w:sz w:val="18"/>
          <w:szCs w:val="18"/>
        </w:rPr>
        <w:t>ation of</w:t>
      </w:r>
      <w:r w:rsidRPr="00307520">
        <w:rPr>
          <w:i/>
          <w:color w:val="000000" w:themeColor="text1"/>
          <w:sz w:val="18"/>
          <w:szCs w:val="18"/>
        </w:rPr>
        <w:t xml:space="preserve"> any type of complex applications using SMS as a basis. It also offers a library or framework that allows </w:t>
      </w:r>
      <w:r w:rsidR="0047143A" w:rsidRPr="00307520">
        <w:rPr>
          <w:i/>
          <w:color w:val="000000" w:themeColor="text1"/>
          <w:sz w:val="18"/>
          <w:szCs w:val="18"/>
        </w:rPr>
        <w:t xml:space="preserve">the </w:t>
      </w:r>
      <w:r w:rsidRPr="00307520">
        <w:rPr>
          <w:i/>
          <w:color w:val="000000" w:themeColor="text1"/>
          <w:sz w:val="18"/>
          <w:szCs w:val="18"/>
        </w:rPr>
        <w:t>creati</w:t>
      </w:r>
      <w:r w:rsidR="0047143A" w:rsidRPr="00307520">
        <w:rPr>
          <w:i/>
          <w:color w:val="000000" w:themeColor="text1"/>
          <w:sz w:val="18"/>
          <w:szCs w:val="18"/>
        </w:rPr>
        <w:t>on</w:t>
      </w:r>
      <w:r w:rsidR="00584AAA" w:rsidRPr="00307520">
        <w:rPr>
          <w:i/>
          <w:color w:val="000000" w:themeColor="text1"/>
          <w:sz w:val="18"/>
          <w:szCs w:val="18"/>
        </w:rPr>
        <w:t xml:space="preserve"> of</w:t>
      </w:r>
      <w:r w:rsidRPr="00307520">
        <w:rPr>
          <w:i/>
          <w:color w:val="000000" w:themeColor="text1"/>
          <w:sz w:val="18"/>
          <w:szCs w:val="18"/>
        </w:rPr>
        <w:t xml:space="preserve"> </w:t>
      </w:r>
      <w:r w:rsidR="00584AAA" w:rsidRPr="00307520">
        <w:rPr>
          <w:i/>
          <w:color w:val="000000" w:themeColor="text1"/>
          <w:sz w:val="18"/>
          <w:szCs w:val="18"/>
        </w:rPr>
        <w:t>all</w:t>
      </w:r>
      <w:r w:rsidRPr="00307520">
        <w:rPr>
          <w:i/>
          <w:color w:val="000000" w:themeColor="text1"/>
          <w:sz w:val="18"/>
          <w:szCs w:val="18"/>
        </w:rPr>
        <w:t xml:space="preserve"> type</w:t>
      </w:r>
      <w:r w:rsidR="00584AAA" w:rsidRPr="00307520">
        <w:rPr>
          <w:i/>
          <w:color w:val="000000" w:themeColor="text1"/>
          <w:sz w:val="18"/>
          <w:szCs w:val="18"/>
        </w:rPr>
        <w:t>s</w:t>
      </w:r>
      <w:r w:rsidRPr="00307520">
        <w:rPr>
          <w:i/>
          <w:color w:val="000000" w:themeColor="text1"/>
          <w:sz w:val="18"/>
          <w:szCs w:val="18"/>
        </w:rPr>
        <w:t xml:space="preserve"> of utilities that can be run within Stack SMS.</w:t>
      </w:r>
    </w:p>
    <w:p w14:paraId="30BD0D8B" w14:textId="5FBD69CE" w:rsidR="007461D8" w:rsidRPr="00307520" w:rsidRDefault="007461D8" w:rsidP="00CE6EDA">
      <w:pPr>
        <w:rPr>
          <w:b/>
          <w:color w:val="000000" w:themeColor="text1"/>
          <w:sz w:val="18"/>
          <w:szCs w:val="18"/>
        </w:rPr>
      </w:pPr>
    </w:p>
    <w:p w14:paraId="58506D26" w14:textId="0DF6B14A" w:rsidR="00D50C21" w:rsidRPr="00307520" w:rsidRDefault="00AA03CF" w:rsidP="008565EE">
      <w:pPr>
        <w:pStyle w:val="ursititulo1"/>
        <w:numPr>
          <w:ilvl w:val="0"/>
          <w:numId w:val="44"/>
        </w:numPr>
        <w:jc w:val="both"/>
        <w:rPr>
          <w:b/>
          <w:color w:val="000000" w:themeColor="text1"/>
          <w:sz w:val="18"/>
          <w:szCs w:val="18"/>
          <w:lang w:val="en-GB"/>
        </w:rPr>
      </w:pPr>
      <w:r w:rsidRPr="00307520">
        <w:rPr>
          <w:b/>
          <w:color w:val="000000" w:themeColor="text1"/>
          <w:sz w:val="18"/>
          <w:szCs w:val="18"/>
          <w:lang w:val="en-GB"/>
        </w:rPr>
        <w:t>INTRODUCCTION</w:t>
      </w:r>
    </w:p>
    <w:p w14:paraId="61D91795" w14:textId="215DA85A" w:rsidR="0014674B" w:rsidRPr="00307520" w:rsidRDefault="0014674B" w:rsidP="0014674B">
      <w:pPr>
        <w:widowControl w:val="0"/>
        <w:autoSpaceDE w:val="0"/>
        <w:autoSpaceDN w:val="0"/>
        <w:adjustRightInd w:val="0"/>
        <w:rPr>
          <w:color w:val="000000" w:themeColor="text1"/>
          <w:sz w:val="18"/>
          <w:szCs w:val="18"/>
          <w:lang w:val="es-ES" w:eastAsia="es-ES"/>
        </w:rPr>
      </w:pPr>
    </w:p>
    <w:p w14:paraId="211057F1" w14:textId="154709ED" w:rsidR="0014674B" w:rsidRPr="00307520" w:rsidRDefault="009C2878" w:rsidP="00AA03CF">
      <w:pPr>
        <w:widowControl w:val="0"/>
        <w:autoSpaceDE w:val="0"/>
        <w:autoSpaceDN w:val="0"/>
        <w:adjustRightInd w:val="0"/>
        <w:ind w:firstLine="284"/>
        <w:rPr>
          <w:color w:val="000000" w:themeColor="text1"/>
          <w:sz w:val="18"/>
          <w:szCs w:val="18"/>
          <w:lang w:eastAsia="es-ES"/>
        </w:rPr>
      </w:pPr>
      <w:r w:rsidRPr="00307520">
        <w:rPr>
          <w:color w:val="000000" w:themeColor="text1"/>
          <w:sz w:val="18"/>
          <w:szCs w:val="18"/>
          <w:lang w:eastAsia="es-ES"/>
        </w:rPr>
        <w:t>SMS or Short Message Service</w:t>
      </w:r>
      <w:r w:rsidR="005B6722" w:rsidRPr="00307520">
        <w:rPr>
          <w:color w:val="000000" w:themeColor="text1"/>
          <w:sz w:val="18"/>
          <w:szCs w:val="18"/>
          <w:lang w:eastAsia="es-ES"/>
        </w:rPr>
        <w:t xml:space="preserve"> has been</w:t>
      </w:r>
      <w:r w:rsidR="002E61F3" w:rsidRPr="00307520">
        <w:rPr>
          <w:color w:val="000000" w:themeColor="text1"/>
          <w:sz w:val="18"/>
          <w:szCs w:val="18"/>
          <w:lang w:eastAsia="es-ES"/>
        </w:rPr>
        <w:t xml:space="preserve"> operating since 1985 </w:t>
      </w:r>
      <w:r w:rsidR="00546603" w:rsidRPr="00307520">
        <w:rPr>
          <w:color w:val="000000" w:themeColor="text1"/>
          <w:sz w:val="18"/>
          <w:szCs w:val="18"/>
          <w:lang w:eastAsia="es-ES"/>
        </w:rPr>
        <w:t>without</w:t>
      </w:r>
      <w:r w:rsidR="005E054C" w:rsidRPr="00307520">
        <w:rPr>
          <w:color w:val="000000" w:themeColor="text1"/>
          <w:sz w:val="18"/>
          <w:szCs w:val="18"/>
          <w:lang w:eastAsia="es-ES"/>
        </w:rPr>
        <w:t xml:space="preserve"> any major</w:t>
      </w:r>
      <w:r w:rsidR="00546603" w:rsidRPr="00307520">
        <w:rPr>
          <w:color w:val="000000" w:themeColor="text1"/>
          <w:sz w:val="18"/>
          <w:szCs w:val="18"/>
          <w:lang w:eastAsia="es-ES"/>
        </w:rPr>
        <w:t xml:space="preserve"> significative changes</w:t>
      </w:r>
      <w:r w:rsidR="00B13C64" w:rsidRPr="00307520">
        <w:rPr>
          <w:color w:val="000000" w:themeColor="text1"/>
          <w:sz w:val="18"/>
          <w:szCs w:val="18"/>
          <w:lang w:eastAsia="es-ES"/>
        </w:rPr>
        <w:t>. I</w:t>
      </w:r>
      <w:r w:rsidR="00DF2B0B" w:rsidRPr="00307520">
        <w:rPr>
          <w:color w:val="000000" w:themeColor="text1"/>
          <w:sz w:val="18"/>
          <w:szCs w:val="18"/>
          <w:lang w:eastAsia="es-ES"/>
        </w:rPr>
        <w:t xml:space="preserve">n </w:t>
      </w:r>
      <w:r w:rsidR="00B13C64" w:rsidRPr="00307520">
        <w:rPr>
          <w:color w:val="000000" w:themeColor="text1"/>
          <w:sz w:val="18"/>
          <w:szCs w:val="18"/>
          <w:lang w:eastAsia="es-ES"/>
        </w:rPr>
        <w:t xml:space="preserve">fact, </w:t>
      </w:r>
      <w:r w:rsidR="0050482E" w:rsidRPr="00307520">
        <w:rPr>
          <w:color w:val="000000" w:themeColor="text1"/>
          <w:sz w:val="18"/>
          <w:szCs w:val="18"/>
          <w:lang w:eastAsia="es-ES"/>
        </w:rPr>
        <w:t>the same model is</w:t>
      </w:r>
      <w:r w:rsidR="00B13C64" w:rsidRPr="00307520">
        <w:rPr>
          <w:color w:val="000000" w:themeColor="text1"/>
          <w:sz w:val="18"/>
          <w:szCs w:val="18"/>
          <w:lang w:eastAsia="es-ES"/>
        </w:rPr>
        <w:t xml:space="preserve"> still working even with the new 4G and 5G networks sending messages through GSM standard. Th</w:t>
      </w:r>
      <w:r w:rsidR="009A313F" w:rsidRPr="00307520">
        <w:rPr>
          <w:color w:val="000000" w:themeColor="text1"/>
          <w:sz w:val="18"/>
          <w:szCs w:val="18"/>
          <w:lang w:eastAsia="es-ES"/>
        </w:rPr>
        <w:t>e</w:t>
      </w:r>
      <w:r w:rsidR="00B13C64" w:rsidRPr="00307520">
        <w:rPr>
          <w:color w:val="000000" w:themeColor="text1"/>
          <w:sz w:val="18"/>
          <w:szCs w:val="18"/>
          <w:lang w:eastAsia="es-ES"/>
        </w:rPr>
        <w:t xml:space="preserve">se messages </w:t>
      </w:r>
      <w:r w:rsidR="00562BE2" w:rsidRPr="00307520">
        <w:rPr>
          <w:color w:val="000000" w:themeColor="text1"/>
          <w:sz w:val="18"/>
          <w:szCs w:val="18"/>
          <w:lang w:eastAsia="es-ES"/>
        </w:rPr>
        <w:t xml:space="preserve">still </w:t>
      </w:r>
      <w:r w:rsidR="0059072E" w:rsidRPr="00307520">
        <w:rPr>
          <w:color w:val="000000" w:themeColor="text1"/>
          <w:sz w:val="18"/>
          <w:szCs w:val="18"/>
          <w:lang w:eastAsia="es-ES"/>
        </w:rPr>
        <w:t xml:space="preserve">have a </w:t>
      </w:r>
      <w:r w:rsidR="001364EF" w:rsidRPr="00307520">
        <w:rPr>
          <w:color w:val="000000" w:themeColor="text1"/>
          <w:sz w:val="18"/>
          <w:szCs w:val="18"/>
          <w:lang w:eastAsia="es-ES"/>
        </w:rPr>
        <w:t>format of</w:t>
      </w:r>
      <w:r w:rsidR="0059072E" w:rsidRPr="00307520">
        <w:rPr>
          <w:color w:val="000000" w:themeColor="text1"/>
          <w:sz w:val="18"/>
          <w:szCs w:val="18"/>
          <w:lang w:eastAsia="es-ES"/>
        </w:rPr>
        <w:t xml:space="preserve"> 140 char</w:t>
      </w:r>
      <w:r w:rsidR="004A5DC3" w:rsidRPr="00307520">
        <w:rPr>
          <w:color w:val="000000" w:themeColor="text1"/>
          <w:sz w:val="18"/>
          <w:szCs w:val="18"/>
          <w:lang w:eastAsia="es-ES"/>
        </w:rPr>
        <w:t>acter</w:t>
      </w:r>
      <w:r w:rsidR="0059072E" w:rsidRPr="00307520">
        <w:rPr>
          <w:color w:val="000000" w:themeColor="text1"/>
          <w:sz w:val="18"/>
          <w:szCs w:val="18"/>
          <w:lang w:eastAsia="es-ES"/>
        </w:rPr>
        <w:t xml:space="preserve">s, </w:t>
      </w:r>
      <w:r w:rsidR="00E058E6" w:rsidRPr="00307520">
        <w:rPr>
          <w:color w:val="000000" w:themeColor="text1"/>
          <w:sz w:val="18"/>
          <w:szCs w:val="18"/>
          <w:lang w:eastAsia="es-ES"/>
        </w:rPr>
        <w:t xml:space="preserve">just to send </w:t>
      </w:r>
      <w:r w:rsidR="005B65D8" w:rsidRPr="00307520">
        <w:rPr>
          <w:color w:val="000000" w:themeColor="text1"/>
          <w:sz w:val="18"/>
          <w:szCs w:val="18"/>
          <w:lang w:eastAsia="es-ES"/>
        </w:rPr>
        <w:t xml:space="preserve">standard </w:t>
      </w:r>
      <w:r w:rsidR="00E058E6" w:rsidRPr="00307520">
        <w:rPr>
          <w:color w:val="000000" w:themeColor="text1"/>
          <w:sz w:val="18"/>
          <w:szCs w:val="18"/>
          <w:lang w:eastAsia="es-ES"/>
        </w:rPr>
        <w:t xml:space="preserve">text messages between phones. </w:t>
      </w:r>
      <w:r w:rsidR="00E47AED" w:rsidRPr="00307520">
        <w:rPr>
          <w:color w:val="000000" w:themeColor="text1"/>
          <w:sz w:val="18"/>
          <w:szCs w:val="18"/>
          <w:lang w:eastAsia="es-ES"/>
        </w:rPr>
        <w:t>It</w:t>
      </w:r>
      <w:r w:rsidR="00692CC2" w:rsidRPr="00307520">
        <w:rPr>
          <w:color w:val="000000" w:themeColor="text1"/>
          <w:sz w:val="18"/>
          <w:szCs w:val="18"/>
          <w:lang w:eastAsia="es-ES"/>
        </w:rPr>
        <w:t>s</w:t>
      </w:r>
      <w:r w:rsidR="00E47AED" w:rsidRPr="00307520">
        <w:rPr>
          <w:color w:val="000000" w:themeColor="text1"/>
          <w:sz w:val="18"/>
          <w:szCs w:val="18"/>
          <w:lang w:eastAsia="es-ES"/>
        </w:rPr>
        <w:t xml:space="preserve"> main advantage </w:t>
      </w:r>
      <w:r w:rsidR="00B91832" w:rsidRPr="00307520">
        <w:rPr>
          <w:color w:val="000000" w:themeColor="text1"/>
          <w:sz w:val="18"/>
          <w:szCs w:val="18"/>
          <w:lang w:eastAsia="es-ES"/>
        </w:rPr>
        <w:t xml:space="preserve">is </w:t>
      </w:r>
      <w:r w:rsidR="00072241" w:rsidRPr="00307520">
        <w:rPr>
          <w:color w:val="000000" w:themeColor="text1"/>
          <w:sz w:val="18"/>
          <w:szCs w:val="18"/>
          <w:lang w:eastAsia="es-ES"/>
        </w:rPr>
        <w:t xml:space="preserve">that it </w:t>
      </w:r>
      <w:r w:rsidR="00E47AED" w:rsidRPr="00307520">
        <w:rPr>
          <w:color w:val="000000" w:themeColor="text1"/>
          <w:sz w:val="18"/>
          <w:szCs w:val="18"/>
          <w:lang w:eastAsia="es-ES"/>
        </w:rPr>
        <w:t>work</w:t>
      </w:r>
      <w:r w:rsidR="00072241" w:rsidRPr="00307520">
        <w:rPr>
          <w:color w:val="000000" w:themeColor="text1"/>
          <w:sz w:val="18"/>
          <w:szCs w:val="18"/>
          <w:lang w:eastAsia="es-ES"/>
        </w:rPr>
        <w:t>s</w:t>
      </w:r>
      <w:r w:rsidR="00E47AED" w:rsidRPr="00307520">
        <w:rPr>
          <w:color w:val="000000" w:themeColor="text1"/>
          <w:sz w:val="18"/>
          <w:szCs w:val="18"/>
          <w:lang w:eastAsia="es-ES"/>
        </w:rPr>
        <w:t xml:space="preserve"> </w:t>
      </w:r>
      <w:r w:rsidR="00170517" w:rsidRPr="00307520">
        <w:rPr>
          <w:color w:val="000000" w:themeColor="text1"/>
          <w:sz w:val="18"/>
          <w:szCs w:val="18"/>
          <w:lang w:eastAsia="es-ES"/>
        </w:rPr>
        <w:t>on</w:t>
      </w:r>
      <w:r w:rsidR="00E47AED" w:rsidRPr="00307520">
        <w:rPr>
          <w:color w:val="000000" w:themeColor="text1"/>
          <w:sz w:val="18"/>
          <w:szCs w:val="18"/>
          <w:lang w:eastAsia="es-ES"/>
        </w:rPr>
        <w:t xml:space="preserve"> GSM networks. </w:t>
      </w:r>
      <w:r w:rsidR="002A17C3" w:rsidRPr="0086442A">
        <w:rPr>
          <w:color w:val="000000" w:themeColor="text1"/>
          <w:sz w:val="18"/>
          <w:szCs w:val="18"/>
          <w:lang w:eastAsia="es-ES"/>
        </w:rPr>
        <w:t>Hence</w:t>
      </w:r>
      <w:r w:rsidR="00945A6F" w:rsidRPr="00307520">
        <w:rPr>
          <w:color w:val="000000" w:themeColor="text1"/>
          <w:sz w:val="18"/>
          <w:szCs w:val="18"/>
          <w:lang w:eastAsia="es-ES"/>
        </w:rPr>
        <w:t>,</w:t>
      </w:r>
      <w:r w:rsidR="00E22F68" w:rsidRPr="00307520">
        <w:rPr>
          <w:color w:val="000000" w:themeColor="text1"/>
          <w:sz w:val="18"/>
          <w:szCs w:val="18"/>
          <w:lang w:eastAsia="es-ES"/>
        </w:rPr>
        <w:t xml:space="preserve"> this is the only way to send information without mak</w:t>
      </w:r>
      <w:r w:rsidR="00901539" w:rsidRPr="00307520">
        <w:rPr>
          <w:color w:val="000000" w:themeColor="text1"/>
          <w:sz w:val="18"/>
          <w:szCs w:val="18"/>
          <w:lang w:eastAsia="es-ES"/>
        </w:rPr>
        <w:t>ing</w:t>
      </w:r>
      <w:r w:rsidR="00E22F68" w:rsidRPr="00307520">
        <w:rPr>
          <w:color w:val="000000" w:themeColor="text1"/>
          <w:sz w:val="18"/>
          <w:szCs w:val="18"/>
          <w:lang w:eastAsia="es-ES"/>
        </w:rPr>
        <w:t xml:space="preserve"> a call when there is no data network.</w:t>
      </w:r>
    </w:p>
    <w:p w14:paraId="73A4FD40" w14:textId="1B947A9C" w:rsidR="0014674B" w:rsidRPr="00307520" w:rsidRDefault="0014674B" w:rsidP="00B458B9">
      <w:pPr>
        <w:widowControl w:val="0"/>
        <w:autoSpaceDE w:val="0"/>
        <w:autoSpaceDN w:val="0"/>
        <w:adjustRightInd w:val="0"/>
        <w:ind w:firstLine="284"/>
        <w:rPr>
          <w:color w:val="000000" w:themeColor="text1"/>
          <w:sz w:val="18"/>
          <w:szCs w:val="18"/>
          <w:lang w:eastAsia="es-ES"/>
        </w:rPr>
      </w:pPr>
    </w:p>
    <w:p w14:paraId="4196A1D6" w14:textId="56A7F8A3" w:rsidR="009510AF" w:rsidRPr="00307520" w:rsidRDefault="005F4640" w:rsidP="00426019">
      <w:pPr>
        <w:widowControl w:val="0"/>
        <w:autoSpaceDE w:val="0"/>
        <w:autoSpaceDN w:val="0"/>
        <w:adjustRightInd w:val="0"/>
        <w:ind w:firstLine="284"/>
        <w:rPr>
          <w:color w:val="000000" w:themeColor="text1"/>
          <w:sz w:val="18"/>
          <w:szCs w:val="18"/>
          <w:lang w:eastAsia="es-ES"/>
        </w:rPr>
      </w:pPr>
      <w:r w:rsidRPr="0086442A">
        <w:rPr>
          <w:color w:val="000000" w:themeColor="text1"/>
          <w:sz w:val="18"/>
          <w:szCs w:val="18"/>
          <w:lang w:eastAsia="es-ES"/>
        </w:rPr>
        <w:t xml:space="preserve">With SMS it is possible to </w:t>
      </w:r>
      <w:r w:rsidR="00876DBF" w:rsidRPr="0086442A">
        <w:rPr>
          <w:color w:val="000000" w:themeColor="text1"/>
          <w:sz w:val="18"/>
          <w:szCs w:val="18"/>
          <w:lang w:eastAsia="es-ES"/>
        </w:rPr>
        <w:t xml:space="preserve">add </w:t>
      </w:r>
      <w:r w:rsidR="00455677" w:rsidRPr="0086442A">
        <w:rPr>
          <w:color w:val="000000" w:themeColor="text1"/>
          <w:sz w:val="18"/>
          <w:szCs w:val="18"/>
          <w:lang w:eastAsia="es-ES"/>
        </w:rPr>
        <w:t xml:space="preserve">various </w:t>
      </w:r>
      <w:r w:rsidR="00020E1B" w:rsidRPr="0086442A">
        <w:rPr>
          <w:color w:val="000000" w:themeColor="text1"/>
          <w:sz w:val="18"/>
          <w:szCs w:val="18"/>
          <w:lang w:eastAsia="es-ES"/>
        </w:rPr>
        <w:t>types</w:t>
      </w:r>
      <w:r w:rsidR="00876DBF" w:rsidRPr="0086442A">
        <w:rPr>
          <w:color w:val="000000" w:themeColor="text1"/>
          <w:sz w:val="18"/>
          <w:szCs w:val="18"/>
          <w:lang w:eastAsia="es-ES"/>
        </w:rPr>
        <w:t xml:space="preserve"> of information within the message. </w:t>
      </w:r>
      <w:r w:rsidR="002A17C3" w:rsidRPr="0086442A">
        <w:rPr>
          <w:color w:val="000000" w:themeColor="text1"/>
          <w:sz w:val="18"/>
          <w:szCs w:val="18"/>
          <w:lang w:eastAsia="es-ES"/>
        </w:rPr>
        <w:t>Thus</w:t>
      </w:r>
      <w:r w:rsidR="00681839" w:rsidRPr="0086442A">
        <w:rPr>
          <w:color w:val="000000" w:themeColor="text1"/>
          <w:sz w:val="18"/>
          <w:szCs w:val="18"/>
          <w:lang w:eastAsia="es-ES"/>
        </w:rPr>
        <w:t>,</w:t>
      </w:r>
      <w:r w:rsidR="00A05FEB" w:rsidRPr="0086442A">
        <w:rPr>
          <w:color w:val="000000" w:themeColor="text1"/>
          <w:sz w:val="18"/>
          <w:szCs w:val="18"/>
          <w:lang w:eastAsia="es-ES"/>
        </w:rPr>
        <w:t xml:space="preserve"> it is possible to design a client application </w:t>
      </w:r>
      <w:r w:rsidR="00394861" w:rsidRPr="0086442A">
        <w:rPr>
          <w:color w:val="000000" w:themeColor="text1"/>
          <w:sz w:val="18"/>
          <w:szCs w:val="18"/>
          <w:lang w:eastAsia="es-ES"/>
        </w:rPr>
        <w:t xml:space="preserve">that could receive those SMS with this new type of data and run </w:t>
      </w:r>
      <w:r w:rsidR="004D3F1A" w:rsidRPr="0086442A">
        <w:rPr>
          <w:color w:val="000000" w:themeColor="text1"/>
          <w:sz w:val="18"/>
          <w:szCs w:val="18"/>
          <w:lang w:eastAsia="es-ES"/>
        </w:rPr>
        <w:t>commands or operations on the device</w:t>
      </w:r>
      <w:r w:rsidR="00EF0845" w:rsidRPr="0086442A">
        <w:rPr>
          <w:color w:val="000000" w:themeColor="text1"/>
          <w:sz w:val="18"/>
          <w:szCs w:val="18"/>
          <w:lang w:eastAsia="es-ES"/>
        </w:rPr>
        <w:t xml:space="preserve"> which </w:t>
      </w:r>
      <w:r w:rsidR="004D3F1A" w:rsidRPr="0086442A">
        <w:rPr>
          <w:color w:val="000000" w:themeColor="text1"/>
          <w:sz w:val="18"/>
          <w:szCs w:val="18"/>
          <w:lang w:eastAsia="es-ES"/>
        </w:rPr>
        <w:t xml:space="preserve">receive the SMS. </w:t>
      </w:r>
      <w:r w:rsidR="00426019" w:rsidRPr="0086442A">
        <w:rPr>
          <w:color w:val="000000" w:themeColor="text1"/>
          <w:sz w:val="18"/>
          <w:szCs w:val="18"/>
          <w:lang w:eastAsia="es-ES"/>
        </w:rPr>
        <w:t xml:space="preserve">With </w:t>
      </w:r>
      <w:r w:rsidR="003204E4" w:rsidRPr="0086442A">
        <w:rPr>
          <w:color w:val="000000" w:themeColor="text1"/>
          <w:sz w:val="18"/>
          <w:szCs w:val="18"/>
          <w:lang w:eastAsia="es-ES"/>
        </w:rPr>
        <w:t xml:space="preserve">SMS Stack </w:t>
      </w:r>
      <w:r w:rsidR="00426019" w:rsidRPr="0086442A">
        <w:rPr>
          <w:color w:val="000000" w:themeColor="text1"/>
          <w:sz w:val="18"/>
          <w:szCs w:val="18"/>
          <w:lang w:eastAsia="es-ES"/>
        </w:rPr>
        <w:t xml:space="preserve">it is possible </w:t>
      </w:r>
      <w:r w:rsidR="008515BA" w:rsidRPr="0086442A">
        <w:rPr>
          <w:color w:val="000000" w:themeColor="text1"/>
          <w:sz w:val="18"/>
          <w:szCs w:val="18"/>
          <w:lang w:eastAsia="es-ES"/>
        </w:rPr>
        <w:t xml:space="preserve">to </w:t>
      </w:r>
      <w:r w:rsidR="003204E4" w:rsidRPr="0086442A">
        <w:rPr>
          <w:color w:val="000000" w:themeColor="text1"/>
          <w:sz w:val="18"/>
          <w:szCs w:val="18"/>
          <w:lang w:eastAsia="es-ES"/>
        </w:rPr>
        <w:t xml:space="preserve">build a </w:t>
      </w:r>
      <w:r w:rsidR="00426019" w:rsidRPr="0086442A">
        <w:rPr>
          <w:color w:val="000000" w:themeColor="text1"/>
          <w:sz w:val="18"/>
          <w:szCs w:val="18"/>
          <w:lang w:eastAsia="es-ES"/>
        </w:rPr>
        <w:t xml:space="preserve">data </w:t>
      </w:r>
      <w:r w:rsidR="003204E4" w:rsidRPr="0086442A">
        <w:rPr>
          <w:color w:val="000000" w:themeColor="text1"/>
          <w:sz w:val="18"/>
          <w:szCs w:val="18"/>
          <w:lang w:eastAsia="es-ES"/>
        </w:rPr>
        <w:t>frame with several</w:t>
      </w:r>
      <w:r w:rsidR="000B57A4" w:rsidRPr="0086442A">
        <w:rPr>
          <w:color w:val="000000" w:themeColor="text1"/>
          <w:sz w:val="18"/>
          <w:szCs w:val="18"/>
          <w:lang w:eastAsia="es-ES"/>
        </w:rPr>
        <w:t xml:space="preserve"> information</w:t>
      </w:r>
      <w:r w:rsidR="003204E4" w:rsidRPr="0086442A">
        <w:rPr>
          <w:color w:val="000000" w:themeColor="text1"/>
          <w:sz w:val="18"/>
          <w:szCs w:val="18"/>
          <w:lang w:eastAsia="es-ES"/>
        </w:rPr>
        <w:t xml:space="preserve"> headers</w:t>
      </w:r>
      <w:r w:rsidR="000B57A4" w:rsidRPr="0086442A">
        <w:rPr>
          <w:color w:val="000000" w:themeColor="text1"/>
          <w:sz w:val="18"/>
          <w:szCs w:val="18"/>
          <w:lang w:eastAsia="es-ES"/>
        </w:rPr>
        <w:t xml:space="preserve"> that </w:t>
      </w:r>
      <w:r w:rsidR="00426019" w:rsidRPr="0086442A">
        <w:rPr>
          <w:color w:val="000000" w:themeColor="text1"/>
          <w:sz w:val="18"/>
          <w:szCs w:val="18"/>
          <w:lang w:eastAsia="es-ES"/>
        </w:rPr>
        <w:t>can</w:t>
      </w:r>
      <w:r w:rsidR="000B57A4" w:rsidRPr="0086442A">
        <w:rPr>
          <w:color w:val="000000" w:themeColor="text1"/>
          <w:sz w:val="18"/>
          <w:szCs w:val="18"/>
          <w:lang w:eastAsia="es-ES"/>
        </w:rPr>
        <w:t xml:space="preserve"> be processed in the device </w:t>
      </w:r>
      <w:r w:rsidR="00426019" w:rsidRPr="0086442A">
        <w:rPr>
          <w:color w:val="000000" w:themeColor="text1"/>
          <w:sz w:val="18"/>
          <w:szCs w:val="18"/>
          <w:lang w:eastAsia="es-ES"/>
        </w:rPr>
        <w:t>to run the commands.</w:t>
      </w:r>
      <w:r w:rsidR="00A03AC3" w:rsidRPr="0086442A">
        <w:rPr>
          <w:color w:val="000000" w:themeColor="text1"/>
          <w:sz w:val="18"/>
          <w:szCs w:val="18"/>
          <w:lang w:eastAsia="es-ES"/>
        </w:rPr>
        <w:t xml:space="preserve"> It works like a communication protocol on SMS. </w:t>
      </w:r>
      <w:r w:rsidR="002A17C3" w:rsidRPr="0086442A">
        <w:rPr>
          <w:color w:val="000000" w:themeColor="text1"/>
          <w:sz w:val="18"/>
          <w:szCs w:val="18"/>
          <w:lang w:eastAsia="es-ES"/>
        </w:rPr>
        <w:t>On that account</w:t>
      </w:r>
      <w:r w:rsidR="00681839" w:rsidRPr="0086442A">
        <w:rPr>
          <w:color w:val="000000" w:themeColor="text1"/>
          <w:sz w:val="18"/>
          <w:szCs w:val="18"/>
          <w:lang w:eastAsia="es-ES"/>
        </w:rPr>
        <w:t>,</w:t>
      </w:r>
      <w:r w:rsidR="002000F7" w:rsidRPr="0086442A">
        <w:rPr>
          <w:color w:val="000000" w:themeColor="text1"/>
          <w:sz w:val="18"/>
          <w:szCs w:val="18"/>
          <w:lang w:eastAsia="es-ES"/>
        </w:rPr>
        <w:t xml:space="preserve"> </w:t>
      </w:r>
      <w:r w:rsidR="00703DFC" w:rsidRPr="0086442A">
        <w:rPr>
          <w:color w:val="000000" w:themeColor="text1"/>
          <w:sz w:val="18"/>
          <w:szCs w:val="18"/>
          <w:lang w:eastAsia="es-ES"/>
        </w:rPr>
        <w:t xml:space="preserve">it </w:t>
      </w:r>
      <w:r w:rsidR="002000F7" w:rsidRPr="00307520">
        <w:rPr>
          <w:color w:val="000000" w:themeColor="text1"/>
          <w:sz w:val="18"/>
          <w:szCs w:val="18"/>
          <w:lang w:eastAsia="es-ES"/>
        </w:rPr>
        <w:t>w</w:t>
      </w:r>
      <w:r w:rsidR="00C73F9E" w:rsidRPr="00307520">
        <w:rPr>
          <w:color w:val="000000" w:themeColor="text1"/>
          <w:sz w:val="18"/>
          <w:szCs w:val="18"/>
          <w:lang w:eastAsia="es-ES"/>
        </w:rPr>
        <w:t>ould</w:t>
      </w:r>
      <w:r w:rsidR="002000F7" w:rsidRPr="00307520">
        <w:rPr>
          <w:color w:val="000000" w:themeColor="text1"/>
          <w:sz w:val="18"/>
          <w:szCs w:val="18"/>
          <w:lang w:eastAsia="es-ES"/>
        </w:rPr>
        <w:t xml:space="preserve"> be possible to send a whole file </w:t>
      </w:r>
      <w:r w:rsidR="00E46363" w:rsidRPr="00307520">
        <w:rPr>
          <w:color w:val="000000" w:themeColor="text1"/>
          <w:sz w:val="18"/>
          <w:szCs w:val="18"/>
          <w:lang w:eastAsia="es-ES"/>
        </w:rPr>
        <w:t>between</w:t>
      </w:r>
      <w:r w:rsidR="002000F7" w:rsidRPr="00307520">
        <w:rPr>
          <w:color w:val="000000" w:themeColor="text1"/>
          <w:sz w:val="18"/>
          <w:szCs w:val="18"/>
          <w:lang w:eastAsia="es-ES"/>
        </w:rPr>
        <w:t xml:space="preserve"> </w:t>
      </w:r>
      <w:r w:rsidR="00E46363" w:rsidRPr="00307520">
        <w:rPr>
          <w:color w:val="000000" w:themeColor="text1"/>
          <w:sz w:val="18"/>
          <w:szCs w:val="18"/>
          <w:lang w:eastAsia="es-ES"/>
        </w:rPr>
        <w:t>devices</w:t>
      </w:r>
      <w:r w:rsidR="007936B9" w:rsidRPr="00307520">
        <w:rPr>
          <w:color w:val="000000" w:themeColor="text1"/>
          <w:sz w:val="18"/>
          <w:szCs w:val="18"/>
          <w:lang w:eastAsia="es-ES"/>
        </w:rPr>
        <w:t xml:space="preserve"> using only a GSM network.</w:t>
      </w:r>
      <w:r w:rsidR="00416E42" w:rsidRPr="00307520">
        <w:rPr>
          <w:color w:val="000000" w:themeColor="text1"/>
          <w:sz w:val="18"/>
          <w:szCs w:val="18"/>
          <w:lang w:eastAsia="es-ES"/>
        </w:rPr>
        <w:t xml:space="preserve"> For example, it </w:t>
      </w:r>
      <w:r w:rsidR="009815F4" w:rsidRPr="00307520">
        <w:rPr>
          <w:color w:val="000000" w:themeColor="text1"/>
          <w:sz w:val="18"/>
          <w:szCs w:val="18"/>
          <w:lang w:eastAsia="es-ES"/>
        </w:rPr>
        <w:t>would</w:t>
      </w:r>
      <w:r w:rsidR="00416E42" w:rsidRPr="00307520">
        <w:rPr>
          <w:color w:val="000000" w:themeColor="text1"/>
          <w:sz w:val="18"/>
          <w:szCs w:val="18"/>
          <w:lang w:eastAsia="es-ES"/>
        </w:rPr>
        <w:t xml:space="preserve"> be useful </w:t>
      </w:r>
      <w:r w:rsidR="007B5DE4" w:rsidRPr="00307520">
        <w:rPr>
          <w:color w:val="000000" w:themeColor="text1"/>
          <w:sz w:val="18"/>
          <w:szCs w:val="18"/>
          <w:lang w:eastAsia="es-ES"/>
        </w:rPr>
        <w:t>when</w:t>
      </w:r>
      <w:r w:rsidR="00416E42" w:rsidRPr="00307520">
        <w:rPr>
          <w:color w:val="000000" w:themeColor="text1"/>
          <w:sz w:val="18"/>
          <w:szCs w:val="18"/>
          <w:lang w:eastAsia="es-ES"/>
        </w:rPr>
        <w:t xml:space="preserve"> na</w:t>
      </w:r>
      <w:r w:rsidR="009D17C3" w:rsidRPr="00307520">
        <w:rPr>
          <w:color w:val="000000" w:themeColor="text1"/>
          <w:sz w:val="18"/>
          <w:szCs w:val="18"/>
          <w:lang w:eastAsia="es-ES"/>
        </w:rPr>
        <w:t>t</w:t>
      </w:r>
      <w:r w:rsidR="00416E42" w:rsidRPr="00307520">
        <w:rPr>
          <w:color w:val="000000" w:themeColor="text1"/>
          <w:sz w:val="18"/>
          <w:szCs w:val="18"/>
          <w:lang w:eastAsia="es-ES"/>
        </w:rPr>
        <w:t>ural disaster</w:t>
      </w:r>
      <w:r w:rsidR="009D17C3" w:rsidRPr="00307520">
        <w:rPr>
          <w:color w:val="000000" w:themeColor="text1"/>
          <w:sz w:val="18"/>
          <w:szCs w:val="18"/>
          <w:lang w:eastAsia="es-ES"/>
        </w:rPr>
        <w:t>s</w:t>
      </w:r>
      <w:r w:rsidR="00416E42" w:rsidRPr="00307520">
        <w:rPr>
          <w:color w:val="000000" w:themeColor="text1"/>
          <w:sz w:val="18"/>
          <w:szCs w:val="18"/>
          <w:lang w:eastAsia="es-ES"/>
        </w:rPr>
        <w:t xml:space="preserve"> </w:t>
      </w:r>
      <w:r w:rsidR="007B5DE4" w:rsidRPr="00307520">
        <w:rPr>
          <w:color w:val="000000" w:themeColor="text1"/>
          <w:sz w:val="18"/>
          <w:szCs w:val="18"/>
          <w:lang w:eastAsia="es-ES"/>
        </w:rPr>
        <w:t xml:space="preserve">occur </w:t>
      </w:r>
      <w:r w:rsidR="005C56A0" w:rsidRPr="00307520">
        <w:rPr>
          <w:color w:val="000000" w:themeColor="text1"/>
          <w:sz w:val="18"/>
          <w:szCs w:val="18"/>
          <w:lang w:eastAsia="es-ES"/>
        </w:rPr>
        <w:t>disconnecting all</w:t>
      </w:r>
      <w:r w:rsidR="00416E42" w:rsidRPr="00307520">
        <w:rPr>
          <w:color w:val="000000" w:themeColor="text1"/>
          <w:sz w:val="18"/>
          <w:szCs w:val="18"/>
          <w:lang w:eastAsia="es-ES"/>
        </w:rPr>
        <w:t xml:space="preserve"> Internet </w:t>
      </w:r>
      <w:r w:rsidR="00681839" w:rsidRPr="00307520">
        <w:rPr>
          <w:color w:val="000000" w:themeColor="text1"/>
          <w:sz w:val="18"/>
          <w:szCs w:val="18"/>
          <w:lang w:eastAsia="es-ES"/>
        </w:rPr>
        <w:t>service</w:t>
      </w:r>
      <w:r w:rsidR="005C56A0" w:rsidRPr="00307520">
        <w:rPr>
          <w:color w:val="000000" w:themeColor="text1"/>
          <w:sz w:val="18"/>
          <w:szCs w:val="18"/>
          <w:lang w:eastAsia="es-ES"/>
        </w:rPr>
        <w:t>s</w:t>
      </w:r>
      <w:r w:rsidR="00681839" w:rsidRPr="00307520">
        <w:rPr>
          <w:color w:val="000000" w:themeColor="text1"/>
          <w:sz w:val="18"/>
          <w:szCs w:val="18"/>
          <w:lang w:eastAsia="es-ES"/>
        </w:rPr>
        <w:t>,</w:t>
      </w:r>
      <w:r w:rsidR="00416E42" w:rsidRPr="00307520">
        <w:rPr>
          <w:color w:val="000000" w:themeColor="text1"/>
          <w:sz w:val="18"/>
          <w:szCs w:val="18"/>
          <w:lang w:eastAsia="es-ES"/>
        </w:rPr>
        <w:t xml:space="preserve"> but the</w:t>
      </w:r>
      <w:r w:rsidR="009D17C3" w:rsidRPr="00307520">
        <w:rPr>
          <w:color w:val="000000" w:themeColor="text1"/>
          <w:sz w:val="18"/>
          <w:szCs w:val="18"/>
          <w:lang w:eastAsia="es-ES"/>
        </w:rPr>
        <w:t xml:space="preserve"> GSM network still works.</w:t>
      </w:r>
    </w:p>
    <w:p w14:paraId="0E170B02" w14:textId="77777777" w:rsidR="00426019" w:rsidRPr="00307520" w:rsidRDefault="00426019" w:rsidP="009D17C3">
      <w:pPr>
        <w:widowControl w:val="0"/>
        <w:autoSpaceDE w:val="0"/>
        <w:autoSpaceDN w:val="0"/>
        <w:adjustRightInd w:val="0"/>
        <w:rPr>
          <w:color w:val="000000" w:themeColor="text1"/>
          <w:sz w:val="18"/>
          <w:szCs w:val="18"/>
          <w:lang w:eastAsia="es-ES"/>
        </w:rPr>
      </w:pPr>
    </w:p>
    <w:p w14:paraId="21645E7C" w14:textId="59C6A6AD" w:rsidR="009D17C3" w:rsidRPr="00307520" w:rsidRDefault="009D17C3" w:rsidP="00B458B9">
      <w:pPr>
        <w:widowControl w:val="0"/>
        <w:autoSpaceDE w:val="0"/>
        <w:autoSpaceDN w:val="0"/>
        <w:adjustRightInd w:val="0"/>
        <w:ind w:firstLine="284"/>
        <w:rPr>
          <w:color w:val="000000" w:themeColor="text1"/>
          <w:sz w:val="18"/>
          <w:szCs w:val="18"/>
        </w:rPr>
      </w:pPr>
      <w:r w:rsidRPr="00307520">
        <w:rPr>
          <w:color w:val="000000" w:themeColor="text1"/>
          <w:sz w:val="18"/>
          <w:szCs w:val="18"/>
        </w:rPr>
        <w:t>Stack SMS</w:t>
      </w:r>
      <w:r w:rsidR="002404F5" w:rsidRPr="00307520">
        <w:rPr>
          <w:color w:val="000000" w:themeColor="text1"/>
          <w:sz w:val="18"/>
          <w:szCs w:val="18"/>
        </w:rPr>
        <w:t xml:space="preserve"> can be </w:t>
      </w:r>
      <w:r w:rsidR="00717C1A" w:rsidRPr="00307520">
        <w:rPr>
          <w:color w:val="000000" w:themeColor="text1"/>
          <w:sz w:val="18"/>
          <w:szCs w:val="18"/>
        </w:rPr>
        <w:t>implemented in various ways</w:t>
      </w:r>
      <w:r w:rsidRPr="00307520">
        <w:rPr>
          <w:color w:val="000000" w:themeColor="text1"/>
          <w:sz w:val="18"/>
          <w:szCs w:val="18"/>
        </w:rPr>
        <w:t>.</w:t>
      </w:r>
      <w:r w:rsidR="00243199" w:rsidRPr="00307520">
        <w:rPr>
          <w:color w:val="000000" w:themeColor="text1"/>
          <w:sz w:val="18"/>
          <w:szCs w:val="18"/>
        </w:rPr>
        <w:t xml:space="preserve"> It </w:t>
      </w:r>
      <w:r w:rsidR="008A35D6" w:rsidRPr="00307520">
        <w:rPr>
          <w:color w:val="000000" w:themeColor="text1"/>
          <w:sz w:val="18"/>
          <w:szCs w:val="18"/>
        </w:rPr>
        <w:t>c</w:t>
      </w:r>
      <w:r w:rsidR="0050512A" w:rsidRPr="00307520">
        <w:rPr>
          <w:color w:val="000000" w:themeColor="text1"/>
          <w:sz w:val="18"/>
          <w:szCs w:val="18"/>
        </w:rPr>
        <w:t>an</w:t>
      </w:r>
      <w:r w:rsidR="008A35D6" w:rsidRPr="00307520">
        <w:rPr>
          <w:color w:val="000000" w:themeColor="text1"/>
          <w:sz w:val="18"/>
          <w:szCs w:val="18"/>
        </w:rPr>
        <w:t xml:space="preserve"> be adapt</w:t>
      </w:r>
      <w:r w:rsidR="00717C1A" w:rsidRPr="00307520">
        <w:rPr>
          <w:color w:val="000000" w:themeColor="text1"/>
          <w:sz w:val="18"/>
          <w:szCs w:val="18"/>
        </w:rPr>
        <w:t>ed</w:t>
      </w:r>
      <w:r w:rsidR="0055226A" w:rsidRPr="00307520">
        <w:rPr>
          <w:color w:val="000000" w:themeColor="text1"/>
          <w:sz w:val="18"/>
          <w:szCs w:val="18"/>
        </w:rPr>
        <w:t>,</w:t>
      </w:r>
      <w:r w:rsidR="008A35D6" w:rsidRPr="00307520">
        <w:rPr>
          <w:color w:val="000000" w:themeColor="text1"/>
          <w:sz w:val="18"/>
          <w:szCs w:val="18"/>
        </w:rPr>
        <w:t xml:space="preserve"> </w:t>
      </w:r>
      <w:r w:rsidR="00243199" w:rsidRPr="00307520">
        <w:rPr>
          <w:color w:val="000000" w:themeColor="text1"/>
          <w:sz w:val="18"/>
          <w:szCs w:val="18"/>
        </w:rPr>
        <w:t>depending o</w:t>
      </w:r>
      <w:r w:rsidR="00717C1A" w:rsidRPr="00307520">
        <w:rPr>
          <w:color w:val="000000" w:themeColor="text1"/>
          <w:sz w:val="18"/>
          <w:szCs w:val="18"/>
        </w:rPr>
        <w:t>n</w:t>
      </w:r>
      <w:r w:rsidR="00243199" w:rsidRPr="00307520">
        <w:rPr>
          <w:color w:val="000000" w:themeColor="text1"/>
          <w:sz w:val="18"/>
          <w:szCs w:val="18"/>
        </w:rPr>
        <w:t xml:space="preserve"> </w:t>
      </w:r>
      <w:r w:rsidR="00980999" w:rsidRPr="00307520">
        <w:rPr>
          <w:color w:val="000000" w:themeColor="text1"/>
          <w:sz w:val="18"/>
          <w:szCs w:val="18"/>
        </w:rPr>
        <w:t xml:space="preserve">the </w:t>
      </w:r>
      <w:r w:rsidR="003D4B45" w:rsidRPr="00307520">
        <w:rPr>
          <w:color w:val="000000" w:themeColor="text1"/>
          <w:sz w:val="18"/>
          <w:szCs w:val="18"/>
        </w:rPr>
        <w:t>user’s</w:t>
      </w:r>
      <w:r w:rsidR="00980999" w:rsidRPr="00307520">
        <w:rPr>
          <w:color w:val="000000" w:themeColor="text1"/>
          <w:sz w:val="18"/>
          <w:szCs w:val="18"/>
        </w:rPr>
        <w:t xml:space="preserve"> needs. </w:t>
      </w:r>
      <w:r w:rsidR="005D0B90" w:rsidRPr="00307520">
        <w:rPr>
          <w:color w:val="000000" w:themeColor="text1"/>
          <w:sz w:val="18"/>
          <w:szCs w:val="18"/>
        </w:rPr>
        <w:t xml:space="preserve">IoT is </w:t>
      </w:r>
      <w:r w:rsidR="00895F26" w:rsidRPr="00307520">
        <w:rPr>
          <w:color w:val="000000" w:themeColor="text1"/>
          <w:sz w:val="18"/>
          <w:szCs w:val="18"/>
        </w:rPr>
        <w:t>a wide-open</w:t>
      </w:r>
      <w:r w:rsidR="008A35D6" w:rsidRPr="00307520">
        <w:rPr>
          <w:color w:val="000000" w:themeColor="text1"/>
          <w:sz w:val="18"/>
          <w:szCs w:val="18"/>
        </w:rPr>
        <w:t xml:space="preserve"> </w:t>
      </w:r>
      <w:r w:rsidR="005D0B90" w:rsidRPr="00307520">
        <w:rPr>
          <w:color w:val="000000" w:themeColor="text1"/>
          <w:sz w:val="18"/>
          <w:szCs w:val="18"/>
        </w:rPr>
        <w:t xml:space="preserve">field where Stack SMS </w:t>
      </w:r>
      <w:r w:rsidR="00895F26" w:rsidRPr="00307520">
        <w:rPr>
          <w:color w:val="000000" w:themeColor="text1"/>
          <w:sz w:val="18"/>
          <w:szCs w:val="18"/>
        </w:rPr>
        <w:t xml:space="preserve">offers </w:t>
      </w:r>
      <w:r w:rsidR="00796094" w:rsidRPr="00307520">
        <w:rPr>
          <w:color w:val="000000" w:themeColor="text1"/>
          <w:sz w:val="18"/>
          <w:szCs w:val="18"/>
        </w:rPr>
        <w:t>lots</w:t>
      </w:r>
      <w:r w:rsidR="00895F26" w:rsidRPr="00307520">
        <w:rPr>
          <w:color w:val="000000" w:themeColor="text1"/>
          <w:sz w:val="18"/>
          <w:szCs w:val="18"/>
        </w:rPr>
        <w:t xml:space="preserve"> of possibilities</w:t>
      </w:r>
      <w:r w:rsidR="00C2767E" w:rsidRPr="00307520">
        <w:rPr>
          <w:color w:val="000000" w:themeColor="text1"/>
          <w:sz w:val="18"/>
          <w:szCs w:val="18"/>
        </w:rPr>
        <w:t xml:space="preserve"> because </w:t>
      </w:r>
      <w:r w:rsidR="00E30AD4" w:rsidRPr="00307520">
        <w:rPr>
          <w:color w:val="000000" w:themeColor="text1"/>
          <w:sz w:val="18"/>
          <w:szCs w:val="18"/>
        </w:rPr>
        <w:t xml:space="preserve">of </w:t>
      </w:r>
      <w:r w:rsidR="00C2767E" w:rsidRPr="00307520">
        <w:rPr>
          <w:color w:val="000000" w:themeColor="text1"/>
          <w:sz w:val="18"/>
          <w:szCs w:val="18"/>
        </w:rPr>
        <w:t>the encapsulation within the SMS of complex commands</w:t>
      </w:r>
      <w:r w:rsidR="00796094" w:rsidRPr="00307520">
        <w:rPr>
          <w:color w:val="000000" w:themeColor="text1"/>
          <w:sz w:val="18"/>
          <w:szCs w:val="18"/>
        </w:rPr>
        <w:t xml:space="preserve"> and actions.</w:t>
      </w:r>
      <w:r w:rsidR="001853C1" w:rsidRPr="00307520">
        <w:rPr>
          <w:color w:val="000000" w:themeColor="text1"/>
          <w:sz w:val="18"/>
          <w:szCs w:val="18"/>
        </w:rPr>
        <w:t xml:space="preserve"> It is a way to take back control when </w:t>
      </w:r>
      <w:r w:rsidR="00CE7D44" w:rsidRPr="00307520">
        <w:rPr>
          <w:color w:val="000000" w:themeColor="text1"/>
          <w:sz w:val="18"/>
          <w:szCs w:val="18"/>
        </w:rPr>
        <w:t xml:space="preserve">there is </w:t>
      </w:r>
      <w:r w:rsidR="0087169B" w:rsidRPr="00307520">
        <w:rPr>
          <w:color w:val="000000" w:themeColor="text1"/>
          <w:sz w:val="18"/>
          <w:szCs w:val="18"/>
        </w:rPr>
        <w:t xml:space="preserve">no </w:t>
      </w:r>
      <w:r w:rsidR="00CE7D44" w:rsidRPr="00307520">
        <w:rPr>
          <w:color w:val="000000" w:themeColor="text1"/>
          <w:sz w:val="18"/>
          <w:szCs w:val="18"/>
        </w:rPr>
        <w:t xml:space="preserve">Internet </w:t>
      </w:r>
      <w:r w:rsidR="002404F5" w:rsidRPr="00307520">
        <w:rPr>
          <w:color w:val="000000" w:themeColor="text1"/>
          <w:sz w:val="18"/>
          <w:szCs w:val="18"/>
        </w:rPr>
        <w:t>connection</w:t>
      </w:r>
      <w:r w:rsidR="001853C1" w:rsidRPr="00307520">
        <w:rPr>
          <w:color w:val="000000" w:themeColor="text1"/>
          <w:sz w:val="18"/>
          <w:szCs w:val="18"/>
        </w:rPr>
        <w:t xml:space="preserve"> or the signal strength is </w:t>
      </w:r>
      <w:r w:rsidR="0055226A" w:rsidRPr="00307520">
        <w:rPr>
          <w:color w:val="000000" w:themeColor="text1"/>
          <w:sz w:val="18"/>
          <w:szCs w:val="18"/>
        </w:rPr>
        <w:t>weak</w:t>
      </w:r>
      <w:r w:rsidR="002404F5" w:rsidRPr="00307520">
        <w:rPr>
          <w:color w:val="000000" w:themeColor="text1"/>
          <w:sz w:val="18"/>
          <w:szCs w:val="18"/>
        </w:rPr>
        <w:t>,</w:t>
      </w:r>
      <w:r w:rsidR="00CE7D44" w:rsidRPr="00307520">
        <w:rPr>
          <w:color w:val="000000" w:themeColor="text1"/>
          <w:sz w:val="18"/>
          <w:szCs w:val="18"/>
        </w:rPr>
        <w:t xml:space="preserve"> but GSM </w:t>
      </w:r>
      <w:r w:rsidR="0086442A">
        <w:rPr>
          <w:color w:val="000000" w:themeColor="text1"/>
          <w:sz w:val="18"/>
          <w:szCs w:val="18"/>
        </w:rPr>
        <w:t xml:space="preserve">band is </w:t>
      </w:r>
      <w:r w:rsidR="0055226A" w:rsidRPr="00307520">
        <w:rPr>
          <w:color w:val="000000" w:themeColor="text1"/>
          <w:sz w:val="18"/>
          <w:szCs w:val="18"/>
        </w:rPr>
        <w:t xml:space="preserve">still </w:t>
      </w:r>
      <w:r w:rsidR="0086442A">
        <w:rPr>
          <w:color w:val="000000" w:themeColor="text1"/>
          <w:sz w:val="18"/>
          <w:szCs w:val="18"/>
        </w:rPr>
        <w:t>reliable</w:t>
      </w:r>
      <w:r w:rsidR="00CE7D44" w:rsidRPr="00307520">
        <w:rPr>
          <w:color w:val="000000" w:themeColor="text1"/>
          <w:sz w:val="18"/>
          <w:szCs w:val="18"/>
        </w:rPr>
        <w:t>.</w:t>
      </w:r>
    </w:p>
    <w:p w14:paraId="0F6A2E59" w14:textId="62DC18E7" w:rsidR="00D50C21" w:rsidRPr="00307520" w:rsidRDefault="00AA03CF" w:rsidP="008565EE">
      <w:pPr>
        <w:pStyle w:val="Heading1"/>
        <w:numPr>
          <w:ilvl w:val="1"/>
          <w:numId w:val="44"/>
        </w:numPr>
        <w:jc w:val="both"/>
        <w:rPr>
          <w:b w:val="0"/>
          <w:color w:val="000000" w:themeColor="text1"/>
          <w:szCs w:val="18"/>
          <w:lang w:val="es-ES"/>
        </w:rPr>
      </w:pPr>
      <w:r w:rsidRPr="00307520">
        <w:rPr>
          <w:b w:val="0"/>
          <w:color w:val="000000" w:themeColor="text1"/>
          <w:szCs w:val="18"/>
          <w:lang w:val="es-ES"/>
        </w:rPr>
        <w:t xml:space="preserve">SMS standard </w:t>
      </w:r>
      <w:proofErr w:type="spellStart"/>
      <w:r w:rsidRPr="00307520">
        <w:rPr>
          <w:b w:val="0"/>
          <w:color w:val="000000" w:themeColor="text1"/>
          <w:szCs w:val="18"/>
          <w:lang w:val="es-ES"/>
        </w:rPr>
        <w:t>protocol</w:t>
      </w:r>
      <w:proofErr w:type="spellEnd"/>
      <w:r w:rsidRPr="00307520">
        <w:rPr>
          <w:b w:val="0"/>
          <w:color w:val="000000" w:themeColor="text1"/>
          <w:szCs w:val="18"/>
          <w:lang w:val="es-ES"/>
        </w:rPr>
        <w:t xml:space="preserve"> </w:t>
      </w:r>
      <w:proofErr w:type="spellStart"/>
      <w:r w:rsidRPr="00307520">
        <w:rPr>
          <w:b w:val="0"/>
          <w:color w:val="000000" w:themeColor="text1"/>
          <w:szCs w:val="18"/>
          <w:lang w:val="es-ES"/>
        </w:rPr>
        <w:t>architecture</w:t>
      </w:r>
      <w:proofErr w:type="spellEnd"/>
    </w:p>
    <w:p w14:paraId="43EB215D" w14:textId="66679034" w:rsidR="005C6BC0" w:rsidRPr="00307520" w:rsidRDefault="00AA03CF" w:rsidP="008565EE">
      <w:pPr>
        <w:widowControl w:val="0"/>
        <w:autoSpaceDE w:val="0"/>
        <w:autoSpaceDN w:val="0"/>
        <w:adjustRightInd w:val="0"/>
        <w:ind w:firstLine="284"/>
        <w:rPr>
          <w:color w:val="000000" w:themeColor="text1"/>
          <w:sz w:val="18"/>
          <w:szCs w:val="18"/>
        </w:rPr>
      </w:pPr>
      <w:r w:rsidRPr="00307520">
        <w:rPr>
          <w:color w:val="000000" w:themeColor="text1"/>
          <w:sz w:val="18"/>
          <w:szCs w:val="18"/>
        </w:rPr>
        <w:t>A</w:t>
      </w:r>
      <w:r w:rsidR="005C6BC0" w:rsidRPr="00307520">
        <w:rPr>
          <w:color w:val="000000" w:themeColor="text1"/>
          <w:sz w:val="18"/>
          <w:szCs w:val="18"/>
        </w:rPr>
        <w:t>s mentioned before, the SMS messages are limited to 120 bytes (</w:t>
      </w:r>
      <w:r w:rsidR="00932B3D" w:rsidRPr="00307520">
        <w:rPr>
          <w:color w:val="000000" w:themeColor="text1"/>
          <w:sz w:val="18"/>
          <w:szCs w:val="18"/>
        </w:rPr>
        <w:t>this size can vary in many countries</w:t>
      </w:r>
      <w:r w:rsidR="005C6BC0" w:rsidRPr="00307520">
        <w:rPr>
          <w:color w:val="000000" w:themeColor="text1"/>
          <w:sz w:val="18"/>
          <w:szCs w:val="18"/>
        </w:rPr>
        <w:t>), but various character set exists that can be used based on its codification. For example, 140 characters with 8 bits or 70 characters with 16 bits. But all GSM systems support the main one codification mode, GSM 7 bits.</w:t>
      </w:r>
    </w:p>
    <w:p w14:paraId="0FFF5CC4" w14:textId="77777777" w:rsidR="008565EE" w:rsidRPr="00307520" w:rsidRDefault="00980D47" w:rsidP="008565EE">
      <w:pPr>
        <w:widowControl w:val="0"/>
        <w:autoSpaceDE w:val="0"/>
        <w:autoSpaceDN w:val="0"/>
        <w:adjustRightInd w:val="0"/>
        <w:ind w:firstLine="284"/>
        <w:jc w:val="center"/>
        <w:rPr>
          <w:color w:val="000000" w:themeColor="text1"/>
          <w:sz w:val="18"/>
          <w:szCs w:val="18"/>
          <w:lang w:val="es-ES"/>
        </w:rPr>
      </w:pPr>
      <w:r w:rsidRPr="00307520">
        <w:rPr>
          <w:b/>
          <w:noProof/>
          <w:color w:val="000000" w:themeColor="text1"/>
          <w:sz w:val="18"/>
          <w:szCs w:val="18"/>
          <w:lang w:val="es-ES_tradnl" w:eastAsia="es-ES_tradnl"/>
        </w:rPr>
        <w:drawing>
          <wp:inline distT="0" distB="0" distL="0" distR="0" wp14:anchorId="3261C552" wp14:editId="2C1DEB37">
            <wp:extent cx="1603419" cy="1912512"/>
            <wp:effectExtent l="0" t="0" r="0" b="5715"/>
            <wp:docPr id="8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0328" cy="1968463"/>
                    </a:xfrm>
                    <a:prstGeom prst="rect">
                      <a:avLst/>
                    </a:prstGeom>
                    <a:noFill/>
                    <a:ln>
                      <a:noFill/>
                    </a:ln>
                  </pic:spPr>
                </pic:pic>
              </a:graphicData>
            </a:graphic>
          </wp:inline>
        </w:drawing>
      </w:r>
    </w:p>
    <w:p w14:paraId="52967BD5" w14:textId="72ECD51E" w:rsidR="008565EE" w:rsidRPr="00307520" w:rsidRDefault="00BE79DB" w:rsidP="008565EE">
      <w:pPr>
        <w:pStyle w:val="Ursifiguras"/>
        <w:numPr>
          <w:ilvl w:val="0"/>
          <w:numId w:val="0"/>
        </w:numPr>
        <w:rPr>
          <w:i/>
          <w:color w:val="000000" w:themeColor="text1"/>
          <w:szCs w:val="18"/>
          <w:lang w:val="en-US"/>
        </w:rPr>
      </w:pPr>
      <w:r w:rsidRPr="00307520">
        <w:rPr>
          <w:i/>
          <w:color w:val="000000" w:themeColor="text1"/>
          <w:szCs w:val="18"/>
          <w:lang w:val="en-US"/>
        </w:rPr>
        <w:t xml:space="preserve">Figure 1. GSM Alphabet </w:t>
      </w:r>
      <w:proofErr w:type="gramStart"/>
      <w:r w:rsidRPr="00307520">
        <w:rPr>
          <w:i/>
          <w:color w:val="000000" w:themeColor="text1"/>
          <w:szCs w:val="18"/>
          <w:lang w:val="en-US"/>
        </w:rPr>
        <w:t>7 bit</w:t>
      </w:r>
      <w:proofErr w:type="gramEnd"/>
      <w:r w:rsidRPr="00307520">
        <w:rPr>
          <w:i/>
          <w:color w:val="000000" w:themeColor="text1"/>
          <w:szCs w:val="18"/>
          <w:lang w:val="en-US"/>
        </w:rPr>
        <w:t xml:space="preserve"> ASCII</w:t>
      </w:r>
    </w:p>
    <w:p w14:paraId="54E2C1A5" w14:textId="77777777" w:rsidR="008565EE" w:rsidRPr="00307520" w:rsidRDefault="008565EE" w:rsidP="008565EE">
      <w:pPr>
        <w:widowControl w:val="0"/>
        <w:autoSpaceDE w:val="0"/>
        <w:autoSpaceDN w:val="0"/>
        <w:adjustRightInd w:val="0"/>
        <w:ind w:firstLine="284"/>
        <w:rPr>
          <w:color w:val="000000" w:themeColor="text1"/>
          <w:sz w:val="18"/>
          <w:szCs w:val="18"/>
        </w:rPr>
      </w:pPr>
    </w:p>
    <w:p w14:paraId="47D2CFC3" w14:textId="09BD3B42" w:rsidR="005C6BC0" w:rsidRPr="00307520" w:rsidRDefault="005C6BC0" w:rsidP="00DC6373">
      <w:pPr>
        <w:widowControl w:val="0"/>
        <w:autoSpaceDE w:val="0"/>
        <w:autoSpaceDN w:val="0"/>
        <w:adjustRightInd w:val="0"/>
        <w:ind w:firstLine="284"/>
        <w:rPr>
          <w:color w:val="000000" w:themeColor="text1"/>
          <w:sz w:val="18"/>
          <w:szCs w:val="18"/>
        </w:rPr>
      </w:pPr>
      <w:r w:rsidRPr="00307520">
        <w:rPr>
          <w:color w:val="000000" w:themeColor="text1"/>
          <w:sz w:val="18"/>
          <w:szCs w:val="18"/>
        </w:rPr>
        <w:t>A</w:t>
      </w:r>
      <w:r w:rsidR="003D4B45" w:rsidRPr="00307520">
        <w:rPr>
          <w:color w:val="000000" w:themeColor="text1"/>
          <w:sz w:val="18"/>
          <w:szCs w:val="18"/>
        </w:rPr>
        <w:t>n</w:t>
      </w:r>
      <w:r w:rsidRPr="00307520">
        <w:rPr>
          <w:color w:val="000000" w:themeColor="text1"/>
          <w:sz w:val="18"/>
          <w:szCs w:val="18"/>
        </w:rPr>
        <w:t xml:space="preserve"> SMS message has the following packet format</w:t>
      </w:r>
      <w:r w:rsidR="003D4B45" w:rsidRPr="00307520">
        <w:rPr>
          <w:color w:val="000000" w:themeColor="text1"/>
          <w:sz w:val="18"/>
          <w:szCs w:val="18"/>
        </w:rPr>
        <w:t xml:space="preserve"> </w:t>
      </w:r>
    </w:p>
    <w:p w14:paraId="6526B736" w14:textId="77777777" w:rsidR="003D4B45" w:rsidRPr="00307520" w:rsidRDefault="003D4B45" w:rsidP="00DC6373">
      <w:pPr>
        <w:widowControl w:val="0"/>
        <w:autoSpaceDE w:val="0"/>
        <w:autoSpaceDN w:val="0"/>
        <w:adjustRightInd w:val="0"/>
        <w:ind w:firstLine="284"/>
        <w:rPr>
          <w:color w:val="000000" w:themeColor="text1"/>
          <w:sz w:val="18"/>
          <w:szCs w:val="18"/>
        </w:rPr>
      </w:pPr>
    </w:p>
    <w:p w14:paraId="1F7AD3D8" w14:textId="1537E8BA" w:rsidR="005C6BC0" w:rsidRPr="00307520" w:rsidRDefault="005C6BC0" w:rsidP="005C6BC0">
      <w:pPr>
        <w:pStyle w:val="ListParagraph"/>
        <w:widowControl w:val="0"/>
        <w:numPr>
          <w:ilvl w:val="0"/>
          <w:numId w:val="47"/>
        </w:numPr>
        <w:autoSpaceDE w:val="0"/>
        <w:autoSpaceDN w:val="0"/>
        <w:adjustRightInd w:val="0"/>
        <w:rPr>
          <w:color w:val="000000" w:themeColor="text1"/>
          <w:sz w:val="18"/>
          <w:szCs w:val="18"/>
        </w:rPr>
      </w:pPr>
      <w:r w:rsidRPr="00307520">
        <w:rPr>
          <w:i/>
          <w:color w:val="000000" w:themeColor="text1"/>
          <w:sz w:val="18"/>
          <w:szCs w:val="18"/>
        </w:rPr>
        <w:t>SMSC length</w:t>
      </w:r>
      <w:r w:rsidRPr="00307520">
        <w:rPr>
          <w:color w:val="000000" w:themeColor="text1"/>
          <w:sz w:val="18"/>
          <w:szCs w:val="18"/>
        </w:rPr>
        <w:t>. It shows information about the service status or information about the provider who sends the SMS.</w:t>
      </w:r>
    </w:p>
    <w:p w14:paraId="4B94FD3B" w14:textId="77777777" w:rsidR="005C6BC0" w:rsidRPr="00307520" w:rsidRDefault="005C6BC0" w:rsidP="005C6BC0">
      <w:pPr>
        <w:pStyle w:val="ListParagraph"/>
        <w:widowControl w:val="0"/>
        <w:numPr>
          <w:ilvl w:val="0"/>
          <w:numId w:val="47"/>
        </w:numPr>
        <w:autoSpaceDE w:val="0"/>
        <w:autoSpaceDN w:val="0"/>
        <w:adjustRightInd w:val="0"/>
        <w:rPr>
          <w:color w:val="000000" w:themeColor="text1"/>
          <w:sz w:val="18"/>
          <w:szCs w:val="18"/>
        </w:rPr>
      </w:pPr>
      <w:r w:rsidRPr="00307520">
        <w:rPr>
          <w:i/>
          <w:color w:val="000000" w:themeColor="text1"/>
          <w:sz w:val="18"/>
          <w:szCs w:val="18"/>
        </w:rPr>
        <w:t>Timestamp SMSC</w:t>
      </w:r>
      <w:r w:rsidRPr="00307520">
        <w:rPr>
          <w:color w:val="000000" w:themeColor="text1"/>
          <w:sz w:val="18"/>
          <w:szCs w:val="18"/>
        </w:rPr>
        <w:t>. Time information to synchronize all SMS sent by the SMSC.</w:t>
      </w:r>
    </w:p>
    <w:p w14:paraId="2BE365D2" w14:textId="42B4ECCF" w:rsidR="005C6BC0" w:rsidRPr="00307520" w:rsidRDefault="005C6BC0" w:rsidP="005C6BC0">
      <w:pPr>
        <w:pStyle w:val="ListParagraph"/>
        <w:widowControl w:val="0"/>
        <w:numPr>
          <w:ilvl w:val="0"/>
          <w:numId w:val="47"/>
        </w:numPr>
        <w:autoSpaceDE w:val="0"/>
        <w:autoSpaceDN w:val="0"/>
        <w:adjustRightInd w:val="0"/>
        <w:rPr>
          <w:color w:val="000000" w:themeColor="text1"/>
          <w:sz w:val="18"/>
          <w:szCs w:val="18"/>
        </w:rPr>
      </w:pPr>
      <w:r w:rsidRPr="00307520">
        <w:rPr>
          <w:color w:val="000000" w:themeColor="text1"/>
          <w:sz w:val="18"/>
          <w:szCs w:val="18"/>
        </w:rPr>
        <w:t xml:space="preserve">Sender telephone number. </w:t>
      </w:r>
      <w:r w:rsidR="003D4B45" w:rsidRPr="00307520">
        <w:rPr>
          <w:color w:val="000000" w:themeColor="text1"/>
          <w:sz w:val="18"/>
          <w:szCs w:val="18"/>
        </w:rPr>
        <w:t>Telephone n</w:t>
      </w:r>
      <w:r w:rsidRPr="00307520">
        <w:rPr>
          <w:color w:val="000000" w:themeColor="text1"/>
          <w:sz w:val="18"/>
          <w:szCs w:val="18"/>
        </w:rPr>
        <w:t xml:space="preserve">umber </w:t>
      </w:r>
      <w:r w:rsidR="003D4B45" w:rsidRPr="00307520">
        <w:rPr>
          <w:color w:val="000000" w:themeColor="text1"/>
          <w:sz w:val="18"/>
          <w:szCs w:val="18"/>
        </w:rPr>
        <w:t>where the SMS send.</w:t>
      </w:r>
    </w:p>
    <w:p w14:paraId="28EF8FEA" w14:textId="3AA6B601" w:rsidR="00932B3D" w:rsidRPr="00307520" w:rsidRDefault="00932B3D" w:rsidP="005C6BC0">
      <w:pPr>
        <w:pStyle w:val="ListParagraph"/>
        <w:widowControl w:val="0"/>
        <w:numPr>
          <w:ilvl w:val="0"/>
          <w:numId w:val="47"/>
        </w:numPr>
        <w:autoSpaceDE w:val="0"/>
        <w:autoSpaceDN w:val="0"/>
        <w:adjustRightInd w:val="0"/>
        <w:rPr>
          <w:color w:val="000000" w:themeColor="text1"/>
          <w:sz w:val="18"/>
          <w:szCs w:val="18"/>
        </w:rPr>
      </w:pPr>
      <w:r w:rsidRPr="00307520">
        <w:rPr>
          <w:i/>
          <w:color w:val="000000" w:themeColor="text1"/>
          <w:sz w:val="18"/>
          <w:szCs w:val="18"/>
        </w:rPr>
        <w:t>Protocol Identifier.</w:t>
      </w:r>
      <w:r w:rsidRPr="00307520">
        <w:rPr>
          <w:color w:val="000000" w:themeColor="text1"/>
          <w:sz w:val="18"/>
          <w:szCs w:val="18"/>
        </w:rPr>
        <w:t xml:space="preserve"> TP-PID,</w:t>
      </w:r>
    </w:p>
    <w:p w14:paraId="6F35F7E6" w14:textId="77777777" w:rsidR="00932B3D" w:rsidRPr="00307520" w:rsidRDefault="00932B3D" w:rsidP="005C6BC0">
      <w:pPr>
        <w:pStyle w:val="ListParagraph"/>
        <w:widowControl w:val="0"/>
        <w:numPr>
          <w:ilvl w:val="0"/>
          <w:numId w:val="47"/>
        </w:numPr>
        <w:autoSpaceDE w:val="0"/>
        <w:autoSpaceDN w:val="0"/>
        <w:adjustRightInd w:val="0"/>
        <w:rPr>
          <w:color w:val="000000" w:themeColor="text1"/>
          <w:sz w:val="18"/>
          <w:szCs w:val="18"/>
        </w:rPr>
      </w:pPr>
      <w:r w:rsidRPr="00307520">
        <w:rPr>
          <w:i/>
          <w:color w:val="000000" w:themeColor="text1"/>
          <w:sz w:val="18"/>
          <w:szCs w:val="18"/>
        </w:rPr>
        <w:t>TP-DCS data codification</w:t>
      </w:r>
      <w:r w:rsidRPr="00307520">
        <w:rPr>
          <w:color w:val="000000" w:themeColor="text1"/>
          <w:sz w:val="18"/>
          <w:szCs w:val="18"/>
        </w:rPr>
        <w:t>. Codification used in the SMS.</w:t>
      </w:r>
    </w:p>
    <w:p w14:paraId="511FA620" w14:textId="77777777" w:rsidR="00932B3D" w:rsidRPr="00307520" w:rsidRDefault="00932B3D" w:rsidP="005C6BC0">
      <w:pPr>
        <w:pStyle w:val="ListParagraph"/>
        <w:widowControl w:val="0"/>
        <w:numPr>
          <w:ilvl w:val="0"/>
          <w:numId w:val="47"/>
        </w:numPr>
        <w:autoSpaceDE w:val="0"/>
        <w:autoSpaceDN w:val="0"/>
        <w:adjustRightInd w:val="0"/>
        <w:rPr>
          <w:color w:val="000000" w:themeColor="text1"/>
          <w:sz w:val="18"/>
          <w:szCs w:val="18"/>
        </w:rPr>
      </w:pPr>
      <w:r w:rsidRPr="00307520">
        <w:rPr>
          <w:i/>
          <w:color w:val="000000" w:themeColor="text1"/>
          <w:sz w:val="18"/>
          <w:szCs w:val="18"/>
        </w:rPr>
        <w:t>Message length</w:t>
      </w:r>
      <w:r w:rsidRPr="00307520">
        <w:rPr>
          <w:color w:val="000000" w:themeColor="text1"/>
          <w:sz w:val="18"/>
          <w:szCs w:val="18"/>
        </w:rPr>
        <w:t xml:space="preserve">. TP-UDL </w:t>
      </w:r>
    </w:p>
    <w:p w14:paraId="1CE7D9DA" w14:textId="7C14F299" w:rsidR="005C6BC0" w:rsidRPr="00307520" w:rsidRDefault="00932B3D" w:rsidP="005C6BC0">
      <w:pPr>
        <w:pStyle w:val="ListParagraph"/>
        <w:widowControl w:val="0"/>
        <w:numPr>
          <w:ilvl w:val="0"/>
          <w:numId w:val="47"/>
        </w:numPr>
        <w:autoSpaceDE w:val="0"/>
        <w:autoSpaceDN w:val="0"/>
        <w:adjustRightInd w:val="0"/>
        <w:rPr>
          <w:color w:val="000000" w:themeColor="text1"/>
          <w:sz w:val="18"/>
          <w:szCs w:val="18"/>
        </w:rPr>
      </w:pPr>
      <w:r w:rsidRPr="00307520">
        <w:rPr>
          <w:i/>
          <w:color w:val="000000" w:themeColor="text1"/>
          <w:sz w:val="18"/>
          <w:szCs w:val="18"/>
        </w:rPr>
        <w:t>User data (text message).</w:t>
      </w:r>
      <w:r w:rsidRPr="00307520">
        <w:rPr>
          <w:color w:val="000000" w:themeColor="text1"/>
          <w:sz w:val="18"/>
          <w:szCs w:val="18"/>
        </w:rPr>
        <w:t xml:space="preserve"> TP-UD. Data sent by the user.</w:t>
      </w:r>
      <w:r w:rsidR="005C6BC0" w:rsidRPr="00307520">
        <w:rPr>
          <w:color w:val="000000" w:themeColor="text1"/>
          <w:sz w:val="18"/>
          <w:szCs w:val="18"/>
        </w:rPr>
        <w:t xml:space="preserve"> </w:t>
      </w:r>
    </w:p>
    <w:p w14:paraId="2FC0BDE7" w14:textId="77777777" w:rsidR="005C6BC0" w:rsidRPr="00307520" w:rsidRDefault="005C6BC0" w:rsidP="00DC6373">
      <w:pPr>
        <w:widowControl w:val="0"/>
        <w:autoSpaceDE w:val="0"/>
        <w:autoSpaceDN w:val="0"/>
        <w:adjustRightInd w:val="0"/>
        <w:ind w:firstLine="284"/>
        <w:rPr>
          <w:i/>
          <w:color w:val="000000" w:themeColor="text1"/>
          <w:sz w:val="18"/>
          <w:szCs w:val="18"/>
        </w:rPr>
      </w:pPr>
    </w:p>
    <w:p w14:paraId="4C7B077A" w14:textId="2B9045B8" w:rsidR="00932B3D" w:rsidRPr="00307520" w:rsidRDefault="00932B3D" w:rsidP="00DC6373">
      <w:pPr>
        <w:widowControl w:val="0"/>
        <w:autoSpaceDE w:val="0"/>
        <w:autoSpaceDN w:val="0"/>
        <w:adjustRightInd w:val="0"/>
        <w:ind w:firstLine="284"/>
        <w:rPr>
          <w:color w:val="000000" w:themeColor="text1"/>
          <w:sz w:val="18"/>
          <w:szCs w:val="18"/>
        </w:rPr>
      </w:pPr>
      <w:r w:rsidRPr="00307520">
        <w:rPr>
          <w:color w:val="000000" w:themeColor="text1"/>
          <w:sz w:val="18"/>
          <w:szCs w:val="18"/>
        </w:rPr>
        <w:t>Stack SMS takes advantage of the entire SMS infrastructure and encapsulates the sending protocol within "User Data" (TP-UD) in base64 text format (header in hexadecimal, body in base64 / encryption). Therefore, users will receive a traditional SMS, as the client application is responsible for extracting, sending and executing the encapsulated instructions</w:t>
      </w:r>
      <w:r w:rsidR="003D4B45" w:rsidRPr="00307520">
        <w:rPr>
          <w:color w:val="000000" w:themeColor="text1"/>
          <w:sz w:val="18"/>
          <w:szCs w:val="18"/>
        </w:rPr>
        <w:t xml:space="preserve"> </w:t>
      </w:r>
      <w:r w:rsidRPr="00307520">
        <w:rPr>
          <w:color w:val="000000" w:themeColor="text1"/>
          <w:sz w:val="18"/>
          <w:szCs w:val="18"/>
        </w:rPr>
        <w:t>within the text message.</w:t>
      </w:r>
    </w:p>
    <w:p w14:paraId="52B5B6E0" w14:textId="0DA48125" w:rsidR="00DE68E1" w:rsidRPr="00307520" w:rsidRDefault="00B56F13" w:rsidP="00DC6373">
      <w:pPr>
        <w:pStyle w:val="Heading1"/>
        <w:numPr>
          <w:ilvl w:val="0"/>
          <w:numId w:val="44"/>
        </w:numPr>
        <w:jc w:val="both"/>
        <w:rPr>
          <w:color w:val="000000" w:themeColor="text1"/>
          <w:szCs w:val="18"/>
        </w:rPr>
      </w:pPr>
      <w:r w:rsidRPr="00307520">
        <w:rPr>
          <w:color w:val="000000" w:themeColor="text1"/>
          <w:szCs w:val="18"/>
        </w:rPr>
        <w:t>STACK</w:t>
      </w:r>
      <w:r w:rsidR="008565EE" w:rsidRPr="00307520">
        <w:rPr>
          <w:color w:val="000000" w:themeColor="text1"/>
          <w:szCs w:val="18"/>
        </w:rPr>
        <w:t xml:space="preserve"> SMS</w:t>
      </w:r>
    </w:p>
    <w:p w14:paraId="40E0B486" w14:textId="6F864AE3" w:rsidR="00DC6373" w:rsidRPr="00307520" w:rsidRDefault="000615D7" w:rsidP="00307520">
      <w:pPr>
        <w:ind w:firstLine="284"/>
        <w:rPr>
          <w:color w:val="000000" w:themeColor="text1"/>
          <w:sz w:val="18"/>
          <w:szCs w:val="18"/>
        </w:rPr>
      </w:pPr>
      <w:r w:rsidRPr="00307520">
        <w:rPr>
          <w:color w:val="000000" w:themeColor="text1"/>
          <w:sz w:val="18"/>
          <w:szCs w:val="18"/>
        </w:rPr>
        <w:t xml:space="preserve">The stack or Stack SMS </w:t>
      </w:r>
      <w:r w:rsidR="007E729B" w:rsidRPr="00307520">
        <w:rPr>
          <w:color w:val="000000" w:themeColor="text1"/>
          <w:sz w:val="18"/>
          <w:szCs w:val="18"/>
        </w:rPr>
        <w:t xml:space="preserve">presented in this document </w:t>
      </w:r>
      <w:r w:rsidR="00E32CDB" w:rsidRPr="00307520">
        <w:rPr>
          <w:color w:val="000000" w:themeColor="text1"/>
          <w:sz w:val="18"/>
          <w:szCs w:val="18"/>
        </w:rPr>
        <w:t xml:space="preserve">has the </w:t>
      </w:r>
      <w:r w:rsidR="00AE28B2" w:rsidRPr="00307520">
        <w:rPr>
          <w:color w:val="000000" w:themeColor="text1"/>
          <w:sz w:val="18"/>
          <w:szCs w:val="18"/>
        </w:rPr>
        <w:t>option of implementing</w:t>
      </w:r>
      <w:r w:rsidR="00E32CDB" w:rsidRPr="00307520">
        <w:rPr>
          <w:color w:val="000000" w:themeColor="text1"/>
          <w:sz w:val="18"/>
          <w:szCs w:val="18"/>
        </w:rPr>
        <w:t xml:space="preserve"> a g</w:t>
      </w:r>
      <w:bookmarkStart w:id="0" w:name="_GoBack"/>
      <w:bookmarkEnd w:id="0"/>
      <w:r w:rsidR="00E32CDB" w:rsidRPr="00307520">
        <w:rPr>
          <w:color w:val="000000" w:themeColor="text1"/>
          <w:sz w:val="18"/>
          <w:szCs w:val="18"/>
        </w:rPr>
        <w:t xml:space="preserve">roup of </w:t>
      </w:r>
      <w:r w:rsidR="007B294A" w:rsidRPr="00307520">
        <w:rPr>
          <w:color w:val="000000" w:themeColor="text1"/>
          <w:sz w:val="18"/>
          <w:szCs w:val="18"/>
        </w:rPr>
        <w:t>protocols</w:t>
      </w:r>
      <w:r w:rsidR="00E32CDB" w:rsidRPr="00307520">
        <w:rPr>
          <w:color w:val="000000" w:themeColor="text1"/>
          <w:sz w:val="18"/>
          <w:szCs w:val="18"/>
        </w:rPr>
        <w:t xml:space="preserve"> and SDK</w:t>
      </w:r>
      <w:r w:rsidR="00B71618" w:rsidRPr="00307520">
        <w:rPr>
          <w:color w:val="000000" w:themeColor="text1"/>
          <w:sz w:val="18"/>
          <w:szCs w:val="18"/>
        </w:rPr>
        <w:t xml:space="preserve"> tool</w:t>
      </w:r>
      <w:r w:rsidR="007E642A" w:rsidRPr="00307520">
        <w:rPr>
          <w:color w:val="000000" w:themeColor="text1"/>
          <w:sz w:val="18"/>
          <w:szCs w:val="18"/>
        </w:rPr>
        <w:t>s</w:t>
      </w:r>
      <w:r w:rsidR="00E32CDB" w:rsidRPr="00307520">
        <w:rPr>
          <w:color w:val="000000" w:themeColor="text1"/>
          <w:sz w:val="18"/>
          <w:szCs w:val="18"/>
        </w:rPr>
        <w:t xml:space="preserve">, </w:t>
      </w:r>
      <w:r w:rsidR="00FA445D" w:rsidRPr="00307520">
        <w:rPr>
          <w:color w:val="000000" w:themeColor="text1"/>
          <w:sz w:val="18"/>
          <w:szCs w:val="18"/>
        </w:rPr>
        <w:t>focusing</w:t>
      </w:r>
      <w:r w:rsidR="00E32CDB" w:rsidRPr="00307520">
        <w:rPr>
          <w:color w:val="000000" w:themeColor="text1"/>
          <w:sz w:val="18"/>
          <w:szCs w:val="18"/>
        </w:rPr>
        <w:t xml:space="preserve"> </w:t>
      </w:r>
      <w:r w:rsidR="00FA445D" w:rsidRPr="00307520">
        <w:rPr>
          <w:color w:val="000000" w:themeColor="text1"/>
          <w:sz w:val="18"/>
          <w:szCs w:val="18"/>
        </w:rPr>
        <w:t>on</w:t>
      </w:r>
      <w:r w:rsidR="00E32CDB" w:rsidRPr="00307520">
        <w:rPr>
          <w:color w:val="000000" w:themeColor="text1"/>
          <w:sz w:val="18"/>
          <w:szCs w:val="18"/>
        </w:rPr>
        <w:t xml:space="preserve"> </w:t>
      </w:r>
      <w:r w:rsidR="0001465A" w:rsidRPr="00307520">
        <w:rPr>
          <w:color w:val="000000" w:themeColor="text1"/>
          <w:sz w:val="18"/>
          <w:szCs w:val="18"/>
        </w:rPr>
        <w:t xml:space="preserve">connections, that be used to encapsulate </w:t>
      </w:r>
      <w:r w:rsidR="00B54F4D" w:rsidRPr="00307520">
        <w:rPr>
          <w:color w:val="000000" w:themeColor="text1"/>
          <w:sz w:val="18"/>
          <w:szCs w:val="18"/>
        </w:rPr>
        <w:t xml:space="preserve">upper protocols. </w:t>
      </w:r>
      <w:proofErr w:type="spellStart"/>
      <w:r w:rsidR="0086442A">
        <w:rPr>
          <w:lang w:val="es-ES"/>
        </w:rPr>
        <w:t>C</w:t>
      </w:r>
      <w:r w:rsidR="0086442A" w:rsidRPr="0086442A">
        <w:rPr>
          <w:lang w:val="es-ES"/>
        </w:rPr>
        <w:t>onsequently</w:t>
      </w:r>
      <w:proofErr w:type="spellEnd"/>
      <w:r w:rsidR="003D4B45" w:rsidRPr="00307520">
        <w:rPr>
          <w:color w:val="000000" w:themeColor="text1"/>
          <w:sz w:val="18"/>
          <w:szCs w:val="18"/>
        </w:rPr>
        <w:t>,</w:t>
      </w:r>
      <w:r w:rsidR="00A0724A" w:rsidRPr="00307520">
        <w:rPr>
          <w:color w:val="000000" w:themeColor="text1"/>
          <w:sz w:val="18"/>
          <w:szCs w:val="18"/>
        </w:rPr>
        <w:t xml:space="preserve"> </w:t>
      </w:r>
      <w:r w:rsidR="0086442A">
        <w:rPr>
          <w:color w:val="000000" w:themeColor="text1"/>
          <w:sz w:val="18"/>
          <w:szCs w:val="18"/>
        </w:rPr>
        <w:t>sending</w:t>
      </w:r>
      <w:r w:rsidR="00B54F4D" w:rsidRPr="00307520">
        <w:rPr>
          <w:color w:val="000000" w:themeColor="text1"/>
          <w:sz w:val="18"/>
          <w:szCs w:val="18"/>
        </w:rPr>
        <w:t xml:space="preserve"> data through</w:t>
      </w:r>
      <w:r w:rsidR="00B71618" w:rsidRPr="00307520">
        <w:rPr>
          <w:color w:val="000000" w:themeColor="text1"/>
          <w:sz w:val="18"/>
          <w:szCs w:val="18"/>
        </w:rPr>
        <w:t xml:space="preserve"> Stack SMS </w:t>
      </w:r>
      <w:r w:rsidR="003D4B45" w:rsidRPr="00307520">
        <w:rPr>
          <w:color w:val="000000" w:themeColor="text1"/>
          <w:sz w:val="18"/>
          <w:szCs w:val="18"/>
        </w:rPr>
        <w:t>is</w:t>
      </w:r>
      <w:r w:rsidR="00B71618" w:rsidRPr="00307520">
        <w:rPr>
          <w:color w:val="000000" w:themeColor="text1"/>
          <w:sz w:val="18"/>
          <w:szCs w:val="18"/>
        </w:rPr>
        <w:t xml:space="preserve"> possible.</w:t>
      </w:r>
    </w:p>
    <w:p w14:paraId="544D8F78" w14:textId="77777777" w:rsidR="00BE79DB" w:rsidRPr="00307520" w:rsidRDefault="00BE79DB" w:rsidP="00DC6373">
      <w:pPr>
        <w:rPr>
          <w:color w:val="000000" w:themeColor="text1"/>
          <w:sz w:val="18"/>
          <w:szCs w:val="18"/>
        </w:rPr>
      </w:pPr>
    </w:p>
    <w:p w14:paraId="077A4DF4" w14:textId="4A8A8048" w:rsidR="00DC6373" w:rsidRPr="00307520" w:rsidRDefault="003D4B45" w:rsidP="00DC6373">
      <w:pPr>
        <w:numPr>
          <w:ilvl w:val="1"/>
          <w:numId w:val="44"/>
        </w:numPr>
        <w:rPr>
          <w:color w:val="000000" w:themeColor="text1"/>
          <w:sz w:val="18"/>
          <w:szCs w:val="18"/>
          <w:lang w:val="es-ES"/>
        </w:rPr>
      </w:pPr>
      <w:proofErr w:type="spellStart"/>
      <w:r w:rsidRPr="00307520">
        <w:rPr>
          <w:color w:val="000000" w:themeColor="text1"/>
          <w:sz w:val="18"/>
          <w:szCs w:val="18"/>
          <w:lang w:val="es-ES"/>
        </w:rPr>
        <w:t>Stack</w:t>
      </w:r>
      <w:proofErr w:type="spellEnd"/>
      <w:r w:rsidRPr="00307520">
        <w:rPr>
          <w:color w:val="000000" w:themeColor="text1"/>
          <w:sz w:val="18"/>
          <w:szCs w:val="18"/>
          <w:lang w:val="es-ES"/>
        </w:rPr>
        <w:t xml:space="preserve"> SMS </w:t>
      </w:r>
      <w:proofErr w:type="spellStart"/>
      <w:r w:rsidRPr="00307520">
        <w:rPr>
          <w:color w:val="000000" w:themeColor="text1"/>
          <w:sz w:val="18"/>
          <w:szCs w:val="18"/>
          <w:lang w:val="es-ES"/>
        </w:rPr>
        <w:t>architecture</w:t>
      </w:r>
      <w:proofErr w:type="spellEnd"/>
    </w:p>
    <w:p w14:paraId="7A0D31E0" w14:textId="77777777" w:rsidR="00DC6373" w:rsidRPr="00307520" w:rsidRDefault="00DC6373" w:rsidP="00DC6373">
      <w:pPr>
        <w:rPr>
          <w:color w:val="000000" w:themeColor="text1"/>
          <w:sz w:val="18"/>
          <w:szCs w:val="18"/>
          <w:lang w:val="es-ES"/>
        </w:rPr>
      </w:pPr>
    </w:p>
    <w:p w14:paraId="14BB327F" w14:textId="2F7F1D91" w:rsidR="00932B3D" w:rsidRPr="00307520" w:rsidRDefault="00932B3D" w:rsidP="00DC6373">
      <w:pPr>
        <w:rPr>
          <w:color w:val="000000" w:themeColor="text1"/>
          <w:sz w:val="18"/>
          <w:szCs w:val="18"/>
        </w:rPr>
      </w:pPr>
      <w:r w:rsidRPr="00307520">
        <w:rPr>
          <w:color w:val="000000" w:themeColor="text1"/>
          <w:sz w:val="18"/>
          <w:szCs w:val="18"/>
        </w:rPr>
        <w:t xml:space="preserve">In this section, the composition of the lower protocol of the SMS Stack is shown. </w:t>
      </w:r>
      <w:r w:rsidR="002A17C3" w:rsidRPr="00307520">
        <w:rPr>
          <w:color w:val="000000" w:themeColor="text1"/>
          <w:sz w:val="18"/>
          <w:szCs w:val="18"/>
        </w:rPr>
        <w:t>This protocol</w:t>
      </w:r>
      <w:r w:rsidRPr="00307520">
        <w:rPr>
          <w:color w:val="000000" w:themeColor="text1"/>
          <w:sz w:val="18"/>
          <w:szCs w:val="18"/>
        </w:rPr>
        <w:t xml:space="preserve"> has functions similar to those of TCP in </w:t>
      </w:r>
      <w:r w:rsidRPr="00307520">
        <w:rPr>
          <w:color w:val="000000" w:themeColor="text1"/>
          <w:sz w:val="18"/>
          <w:szCs w:val="18"/>
        </w:rPr>
        <w:lastRenderedPageBreak/>
        <w:t xml:space="preserve">the TCP / IP architecture [3]. The following image shows the frame format and the description of the fields that </w:t>
      </w:r>
      <w:r w:rsidR="003D4B45" w:rsidRPr="00307520">
        <w:rPr>
          <w:color w:val="000000" w:themeColor="text1"/>
          <w:sz w:val="18"/>
          <w:szCs w:val="18"/>
        </w:rPr>
        <w:t>compose</w:t>
      </w:r>
      <w:r w:rsidRPr="00307520">
        <w:rPr>
          <w:color w:val="000000" w:themeColor="text1"/>
          <w:sz w:val="18"/>
          <w:szCs w:val="18"/>
        </w:rPr>
        <w:t xml:space="preserve"> the protocol:</w:t>
      </w:r>
    </w:p>
    <w:p w14:paraId="0278A3D5" w14:textId="77777777" w:rsidR="00DC6373" w:rsidRPr="00307520" w:rsidRDefault="00DC6373" w:rsidP="00DC6373">
      <w:pPr>
        <w:rPr>
          <w:color w:val="000000" w:themeColor="text1"/>
          <w:sz w:val="18"/>
          <w:szCs w:val="18"/>
        </w:rPr>
      </w:pPr>
    </w:p>
    <w:p w14:paraId="6931DEC5" w14:textId="17FB9414" w:rsidR="00DC6373" w:rsidRPr="00307520" w:rsidRDefault="00F24E37" w:rsidP="00F24E37">
      <w:pPr>
        <w:ind w:left="284" w:firstLine="284"/>
        <w:rPr>
          <w:color w:val="000000" w:themeColor="text1"/>
          <w:sz w:val="18"/>
          <w:szCs w:val="18"/>
          <w:lang w:val="es-ES"/>
        </w:rPr>
      </w:pPr>
      <w:r w:rsidRPr="00307520">
        <w:rPr>
          <w:color w:val="000000" w:themeColor="text1"/>
          <w:sz w:val="18"/>
          <w:szCs w:val="18"/>
          <w:lang w:val="es-ES"/>
        </w:rPr>
        <w:t>2.2.1.</w:t>
      </w:r>
      <w:r w:rsidRPr="00307520">
        <w:rPr>
          <w:i/>
          <w:color w:val="000000" w:themeColor="text1"/>
          <w:sz w:val="18"/>
          <w:szCs w:val="18"/>
          <w:lang w:val="es-ES"/>
        </w:rPr>
        <w:t xml:space="preserve"> </w:t>
      </w:r>
      <w:proofErr w:type="spellStart"/>
      <w:proofErr w:type="gramStart"/>
      <w:r w:rsidR="003D4B45" w:rsidRPr="00307520">
        <w:rPr>
          <w:i/>
          <w:color w:val="000000" w:themeColor="text1"/>
          <w:sz w:val="18"/>
          <w:szCs w:val="18"/>
          <w:lang w:val="es-ES"/>
        </w:rPr>
        <w:t>Frame</w:t>
      </w:r>
      <w:proofErr w:type="spellEnd"/>
      <w:proofErr w:type="gramEnd"/>
      <w:r w:rsidR="003D4B45" w:rsidRPr="00307520">
        <w:rPr>
          <w:i/>
          <w:color w:val="000000" w:themeColor="text1"/>
          <w:sz w:val="18"/>
          <w:szCs w:val="18"/>
          <w:lang w:val="es-ES"/>
        </w:rPr>
        <w:t xml:space="preserve"> </w:t>
      </w:r>
      <w:proofErr w:type="spellStart"/>
      <w:r w:rsidR="003D4B45" w:rsidRPr="00307520">
        <w:rPr>
          <w:i/>
          <w:color w:val="000000" w:themeColor="text1"/>
          <w:sz w:val="18"/>
          <w:szCs w:val="18"/>
          <w:lang w:val="es-ES"/>
        </w:rPr>
        <w:t>format</w:t>
      </w:r>
      <w:proofErr w:type="spellEnd"/>
    </w:p>
    <w:p w14:paraId="393C14D8" w14:textId="77777777" w:rsidR="00DC6373" w:rsidRPr="00307520" w:rsidRDefault="00980D47" w:rsidP="00DC6373">
      <w:pPr>
        <w:rPr>
          <w:color w:val="000000" w:themeColor="text1"/>
          <w:sz w:val="18"/>
          <w:szCs w:val="18"/>
          <w:lang w:val="es-ES"/>
        </w:rPr>
      </w:pPr>
      <w:r w:rsidRPr="00307520">
        <w:rPr>
          <w:b/>
          <w:noProof/>
          <w:color w:val="000000" w:themeColor="text1"/>
          <w:sz w:val="18"/>
          <w:szCs w:val="18"/>
          <w:lang w:val="es-ES_tradnl" w:eastAsia="es-ES_tradnl"/>
        </w:rPr>
        <w:drawing>
          <wp:inline distT="0" distB="0" distL="0" distR="0" wp14:anchorId="668AD7B6" wp14:editId="66DBA37E">
            <wp:extent cx="3268846" cy="1275347"/>
            <wp:effectExtent l="0" t="0" r="0" b="0"/>
            <wp:docPr id="86"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382" cy="1281408"/>
                    </a:xfrm>
                    <a:prstGeom prst="rect">
                      <a:avLst/>
                    </a:prstGeom>
                    <a:noFill/>
                    <a:ln>
                      <a:noFill/>
                    </a:ln>
                  </pic:spPr>
                </pic:pic>
              </a:graphicData>
            </a:graphic>
          </wp:inline>
        </w:drawing>
      </w:r>
    </w:p>
    <w:p w14:paraId="50F874D0" w14:textId="2240C4F7" w:rsidR="00DC6373" w:rsidRPr="00307520" w:rsidRDefault="00BE79DB" w:rsidP="00DC6373">
      <w:pPr>
        <w:pStyle w:val="Ursifiguras"/>
        <w:numPr>
          <w:ilvl w:val="0"/>
          <w:numId w:val="0"/>
        </w:numPr>
        <w:rPr>
          <w:i/>
          <w:color w:val="000000" w:themeColor="text1"/>
          <w:szCs w:val="18"/>
          <w:lang w:val="en-US"/>
        </w:rPr>
      </w:pPr>
      <w:r w:rsidRPr="00307520">
        <w:rPr>
          <w:i/>
          <w:color w:val="000000" w:themeColor="text1"/>
          <w:szCs w:val="18"/>
          <w:lang w:val="en-US"/>
        </w:rPr>
        <w:t>Figure 2: Stack SMS frame format layout.</w:t>
      </w:r>
    </w:p>
    <w:p w14:paraId="66A6414D" w14:textId="77777777" w:rsidR="00DC6373" w:rsidRPr="00307520" w:rsidRDefault="00DC6373" w:rsidP="00DC6373">
      <w:pPr>
        <w:rPr>
          <w:color w:val="000000" w:themeColor="text1"/>
          <w:sz w:val="18"/>
          <w:szCs w:val="18"/>
        </w:rPr>
      </w:pPr>
    </w:p>
    <w:p w14:paraId="63D86377" w14:textId="739C4317" w:rsidR="009366F3" w:rsidRPr="00307520" w:rsidRDefault="009366F3" w:rsidP="009366F3">
      <w:pPr>
        <w:ind w:left="568"/>
        <w:rPr>
          <w:color w:val="000000" w:themeColor="text1"/>
          <w:sz w:val="18"/>
          <w:szCs w:val="18"/>
        </w:rPr>
      </w:pPr>
      <w:r w:rsidRPr="00307520">
        <w:rPr>
          <w:i/>
          <w:color w:val="000000" w:themeColor="text1"/>
          <w:sz w:val="18"/>
          <w:szCs w:val="18"/>
        </w:rPr>
        <w:t>ID (8 bits):</w:t>
      </w:r>
      <w:r w:rsidRPr="00307520">
        <w:rPr>
          <w:color w:val="000000" w:themeColor="text1"/>
          <w:sz w:val="18"/>
          <w:szCs w:val="18"/>
        </w:rPr>
        <w:t xml:space="preserve"> identifies the protocol used in the encapsulation, that is, in the data field (Data).</w:t>
      </w:r>
    </w:p>
    <w:p w14:paraId="7F6CB98C" w14:textId="77777777" w:rsidR="009366F3" w:rsidRPr="00307520" w:rsidRDefault="009366F3" w:rsidP="009366F3">
      <w:pPr>
        <w:ind w:left="568"/>
        <w:rPr>
          <w:color w:val="000000" w:themeColor="text1"/>
          <w:sz w:val="18"/>
          <w:szCs w:val="18"/>
        </w:rPr>
      </w:pPr>
    </w:p>
    <w:p w14:paraId="1D121143" w14:textId="086923C1" w:rsidR="009366F3" w:rsidRPr="00307520" w:rsidRDefault="009366F3" w:rsidP="009366F3">
      <w:pPr>
        <w:ind w:left="568"/>
        <w:rPr>
          <w:color w:val="000000" w:themeColor="text1"/>
          <w:sz w:val="18"/>
          <w:szCs w:val="18"/>
        </w:rPr>
      </w:pPr>
      <w:r w:rsidRPr="00307520">
        <w:rPr>
          <w:i/>
          <w:color w:val="000000" w:themeColor="text1"/>
          <w:sz w:val="18"/>
          <w:szCs w:val="18"/>
        </w:rPr>
        <w:t>SYN-ACK - PSH - FIN (1 bit each):</w:t>
      </w:r>
      <w:r w:rsidRPr="00307520">
        <w:rPr>
          <w:color w:val="000000" w:themeColor="text1"/>
          <w:sz w:val="18"/>
          <w:szCs w:val="18"/>
        </w:rPr>
        <w:t xml:space="preserve"> flags for connection control and traceability of the information. If </w:t>
      </w:r>
      <w:r w:rsidR="00E86DB6" w:rsidRPr="00307520">
        <w:rPr>
          <w:color w:val="000000" w:themeColor="text1"/>
          <w:sz w:val="18"/>
          <w:szCs w:val="18"/>
        </w:rPr>
        <w:t>it</w:t>
      </w:r>
      <w:r w:rsidRPr="00307520">
        <w:rPr>
          <w:color w:val="000000" w:themeColor="text1"/>
          <w:sz w:val="18"/>
          <w:szCs w:val="18"/>
        </w:rPr>
        <w:t xml:space="preserve"> is greater than 140 characters, it </w:t>
      </w:r>
      <w:r w:rsidR="004756A4" w:rsidRPr="00307520">
        <w:rPr>
          <w:color w:val="000000" w:themeColor="text1"/>
          <w:sz w:val="18"/>
          <w:szCs w:val="18"/>
        </w:rPr>
        <w:t>split</w:t>
      </w:r>
      <w:r w:rsidR="0086442A">
        <w:rPr>
          <w:color w:val="000000" w:themeColor="text1"/>
          <w:sz w:val="18"/>
          <w:szCs w:val="18"/>
        </w:rPr>
        <w:t>s</w:t>
      </w:r>
      <w:r w:rsidRPr="00307520">
        <w:rPr>
          <w:color w:val="000000" w:themeColor="text1"/>
          <w:sz w:val="18"/>
          <w:szCs w:val="18"/>
        </w:rPr>
        <w:t xml:space="preserve"> into several SMS. At his point is where these flags come into play to allow synchronizing and gathering </w:t>
      </w:r>
      <w:r w:rsidR="00E86DB6" w:rsidRPr="00307520">
        <w:rPr>
          <w:color w:val="000000" w:themeColor="text1"/>
          <w:sz w:val="18"/>
          <w:szCs w:val="18"/>
        </w:rPr>
        <w:t xml:space="preserve">all </w:t>
      </w:r>
      <w:r w:rsidRPr="00307520">
        <w:rPr>
          <w:color w:val="000000" w:themeColor="text1"/>
          <w:sz w:val="18"/>
          <w:szCs w:val="18"/>
        </w:rPr>
        <w:t>the information in case of being segmented. The following figure shows the use of each flag:</w:t>
      </w:r>
    </w:p>
    <w:p w14:paraId="2E3E62CF" w14:textId="2A617C90" w:rsidR="009366F3" w:rsidRPr="00307520" w:rsidRDefault="009366F3" w:rsidP="00BD38C8">
      <w:pPr>
        <w:ind w:left="568"/>
        <w:rPr>
          <w:color w:val="000000" w:themeColor="text1"/>
          <w:sz w:val="18"/>
          <w:szCs w:val="18"/>
        </w:rPr>
      </w:pPr>
    </w:p>
    <w:p w14:paraId="030DAE30" w14:textId="730CB950" w:rsidR="004756A4" w:rsidRPr="00307520" w:rsidRDefault="004756A4" w:rsidP="00E86DB6">
      <w:pPr>
        <w:ind w:left="852"/>
        <w:rPr>
          <w:color w:val="000000" w:themeColor="text1"/>
          <w:sz w:val="18"/>
          <w:szCs w:val="18"/>
        </w:rPr>
      </w:pPr>
      <w:r w:rsidRPr="00307520">
        <w:rPr>
          <w:i/>
          <w:color w:val="000000" w:themeColor="text1"/>
          <w:sz w:val="18"/>
          <w:szCs w:val="18"/>
        </w:rPr>
        <w:t>• SYN.</w:t>
      </w:r>
      <w:r w:rsidRPr="00307520">
        <w:rPr>
          <w:color w:val="000000" w:themeColor="text1"/>
          <w:sz w:val="18"/>
          <w:szCs w:val="18"/>
        </w:rPr>
        <w:t xml:space="preserve"> This flag, as it happens in the TCP protocol, shows the beginning of a connection to another device using an SMS.</w:t>
      </w:r>
    </w:p>
    <w:p w14:paraId="3EE02601" w14:textId="29A0459D" w:rsidR="004756A4" w:rsidRPr="00307520" w:rsidRDefault="004756A4" w:rsidP="00E86DB6">
      <w:pPr>
        <w:ind w:left="852"/>
        <w:rPr>
          <w:color w:val="000000" w:themeColor="text1"/>
          <w:sz w:val="18"/>
          <w:szCs w:val="18"/>
        </w:rPr>
      </w:pPr>
      <w:r w:rsidRPr="00307520">
        <w:rPr>
          <w:color w:val="000000" w:themeColor="text1"/>
          <w:sz w:val="18"/>
          <w:szCs w:val="18"/>
        </w:rPr>
        <w:t xml:space="preserve">• </w:t>
      </w:r>
      <w:r w:rsidRPr="00307520">
        <w:rPr>
          <w:i/>
          <w:color w:val="000000" w:themeColor="text1"/>
          <w:sz w:val="18"/>
          <w:szCs w:val="18"/>
        </w:rPr>
        <w:t>ACK.</w:t>
      </w:r>
      <w:r w:rsidRPr="00307520">
        <w:rPr>
          <w:color w:val="000000" w:themeColor="text1"/>
          <w:sz w:val="18"/>
          <w:szCs w:val="18"/>
        </w:rPr>
        <w:t xml:space="preserve"> This flag indicates that the data was received. It works the same as a TCP / IP assent.</w:t>
      </w:r>
    </w:p>
    <w:p w14:paraId="381EC18B" w14:textId="0D7A3FD3" w:rsidR="004756A4" w:rsidRPr="00307520" w:rsidRDefault="004756A4" w:rsidP="00E86DB6">
      <w:pPr>
        <w:ind w:left="852"/>
        <w:rPr>
          <w:color w:val="000000" w:themeColor="text1"/>
          <w:sz w:val="18"/>
          <w:szCs w:val="18"/>
        </w:rPr>
      </w:pPr>
      <w:r w:rsidRPr="00307520">
        <w:rPr>
          <w:color w:val="000000" w:themeColor="text1"/>
          <w:sz w:val="18"/>
          <w:szCs w:val="18"/>
        </w:rPr>
        <w:t xml:space="preserve">• </w:t>
      </w:r>
      <w:r w:rsidRPr="00307520">
        <w:rPr>
          <w:i/>
          <w:color w:val="000000" w:themeColor="text1"/>
          <w:sz w:val="18"/>
          <w:szCs w:val="18"/>
        </w:rPr>
        <w:t>PSH</w:t>
      </w:r>
      <w:r w:rsidRPr="00307520">
        <w:rPr>
          <w:color w:val="000000" w:themeColor="text1"/>
          <w:sz w:val="18"/>
          <w:szCs w:val="18"/>
        </w:rPr>
        <w:t>. This flag shows the data within the "data" field.</w:t>
      </w:r>
    </w:p>
    <w:p w14:paraId="78F46039" w14:textId="5E18AC71" w:rsidR="009366F3" w:rsidRPr="00307520" w:rsidRDefault="004756A4" w:rsidP="00E86DB6">
      <w:pPr>
        <w:ind w:left="852"/>
        <w:rPr>
          <w:color w:val="000000" w:themeColor="text1"/>
          <w:sz w:val="18"/>
          <w:szCs w:val="18"/>
        </w:rPr>
      </w:pPr>
      <w:r w:rsidRPr="00307520">
        <w:rPr>
          <w:color w:val="000000" w:themeColor="text1"/>
          <w:sz w:val="18"/>
          <w:szCs w:val="18"/>
        </w:rPr>
        <w:t xml:space="preserve">• </w:t>
      </w:r>
      <w:r w:rsidR="00E86DB6" w:rsidRPr="00307520">
        <w:rPr>
          <w:i/>
          <w:color w:val="000000" w:themeColor="text1"/>
          <w:sz w:val="18"/>
          <w:szCs w:val="18"/>
        </w:rPr>
        <w:t>F</w:t>
      </w:r>
      <w:r w:rsidRPr="00307520">
        <w:rPr>
          <w:i/>
          <w:color w:val="000000" w:themeColor="text1"/>
          <w:sz w:val="18"/>
          <w:szCs w:val="18"/>
        </w:rPr>
        <w:t>INISH</w:t>
      </w:r>
      <w:r w:rsidRPr="00307520">
        <w:rPr>
          <w:color w:val="000000" w:themeColor="text1"/>
          <w:sz w:val="18"/>
          <w:szCs w:val="18"/>
        </w:rPr>
        <w:t>. This flag indicates the end of the connection.</w:t>
      </w:r>
    </w:p>
    <w:p w14:paraId="480EA3DD" w14:textId="77777777" w:rsidR="009366F3" w:rsidRPr="00307520" w:rsidRDefault="009366F3" w:rsidP="00BD38C8">
      <w:pPr>
        <w:ind w:left="568"/>
        <w:rPr>
          <w:color w:val="000000" w:themeColor="text1"/>
          <w:sz w:val="18"/>
          <w:szCs w:val="18"/>
        </w:rPr>
      </w:pPr>
    </w:p>
    <w:p w14:paraId="662281BB" w14:textId="3F33EEA7" w:rsidR="004756A4" w:rsidRPr="00307520" w:rsidRDefault="004756A4" w:rsidP="00BD38C8">
      <w:pPr>
        <w:ind w:left="568"/>
        <w:rPr>
          <w:color w:val="000000" w:themeColor="text1"/>
          <w:sz w:val="18"/>
          <w:szCs w:val="18"/>
        </w:rPr>
      </w:pPr>
      <w:r w:rsidRPr="00307520">
        <w:rPr>
          <w:color w:val="000000" w:themeColor="text1"/>
          <w:sz w:val="18"/>
          <w:szCs w:val="18"/>
        </w:rPr>
        <w:t xml:space="preserve">Stack SMS allows </w:t>
      </w:r>
      <w:r w:rsidR="000577A3" w:rsidRPr="00307520">
        <w:rPr>
          <w:color w:val="000000" w:themeColor="text1"/>
          <w:sz w:val="18"/>
          <w:szCs w:val="18"/>
        </w:rPr>
        <w:t>optimizing</w:t>
      </w:r>
      <w:r w:rsidRPr="00307520">
        <w:rPr>
          <w:color w:val="000000" w:themeColor="text1"/>
          <w:sz w:val="18"/>
          <w:szCs w:val="18"/>
        </w:rPr>
        <w:t xml:space="preserve"> the </w:t>
      </w:r>
      <w:r w:rsidR="00E86DB6" w:rsidRPr="00307520">
        <w:rPr>
          <w:color w:val="000000" w:themeColor="text1"/>
          <w:sz w:val="18"/>
          <w:szCs w:val="18"/>
        </w:rPr>
        <w:t xml:space="preserve">connection starting point </w:t>
      </w:r>
      <w:r w:rsidRPr="00307520">
        <w:rPr>
          <w:color w:val="000000" w:themeColor="text1"/>
          <w:sz w:val="18"/>
          <w:szCs w:val="18"/>
        </w:rPr>
        <w:t xml:space="preserve">and </w:t>
      </w:r>
      <w:r w:rsidR="00E86DB6" w:rsidRPr="00307520">
        <w:rPr>
          <w:color w:val="000000" w:themeColor="text1"/>
          <w:sz w:val="18"/>
          <w:szCs w:val="18"/>
        </w:rPr>
        <w:t xml:space="preserve">its </w:t>
      </w:r>
      <w:r w:rsidRPr="00307520">
        <w:rPr>
          <w:color w:val="000000" w:themeColor="text1"/>
          <w:sz w:val="18"/>
          <w:szCs w:val="18"/>
        </w:rPr>
        <w:t xml:space="preserve">completion using the same SMS. A frame could have SYN, PSH, and FIN active, so </w:t>
      </w:r>
      <w:r w:rsidR="00E86DB6" w:rsidRPr="00307520">
        <w:rPr>
          <w:color w:val="000000" w:themeColor="text1"/>
          <w:sz w:val="18"/>
          <w:szCs w:val="18"/>
        </w:rPr>
        <w:t>it is possible to start</w:t>
      </w:r>
      <w:r w:rsidRPr="00307520">
        <w:rPr>
          <w:color w:val="000000" w:themeColor="text1"/>
          <w:sz w:val="18"/>
          <w:szCs w:val="18"/>
        </w:rPr>
        <w:t xml:space="preserve"> a new connection, send data and close the connection in the same message. This technique can be used sending a small amount of information.</w:t>
      </w:r>
    </w:p>
    <w:p w14:paraId="77D5B708" w14:textId="77777777" w:rsidR="004756A4" w:rsidRPr="00307520" w:rsidRDefault="004756A4" w:rsidP="00BD38C8">
      <w:pPr>
        <w:ind w:left="568"/>
        <w:rPr>
          <w:color w:val="000000" w:themeColor="text1"/>
          <w:sz w:val="18"/>
          <w:szCs w:val="18"/>
        </w:rPr>
      </w:pPr>
    </w:p>
    <w:p w14:paraId="13558B12" w14:textId="1AD0EC7D" w:rsidR="004756A4" w:rsidRPr="00307520" w:rsidRDefault="004756A4" w:rsidP="004756A4">
      <w:pPr>
        <w:ind w:left="568"/>
        <w:rPr>
          <w:color w:val="000000" w:themeColor="text1"/>
          <w:sz w:val="18"/>
          <w:szCs w:val="18"/>
        </w:rPr>
      </w:pPr>
      <w:r w:rsidRPr="00307520">
        <w:rPr>
          <w:i/>
          <w:color w:val="000000" w:themeColor="text1"/>
          <w:sz w:val="18"/>
          <w:szCs w:val="18"/>
        </w:rPr>
        <w:t>CIPHER (3 bits):</w:t>
      </w:r>
      <w:r w:rsidRPr="00307520">
        <w:rPr>
          <w:color w:val="000000" w:themeColor="text1"/>
          <w:sz w:val="18"/>
          <w:szCs w:val="18"/>
        </w:rPr>
        <w:t xml:space="preserve"> shows the encryption applie</w:t>
      </w:r>
      <w:r w:rsidR="009C35C0" w:rsidRPr="00307520">
        <w:rPr>
          <w:color w:val="000000" w:themeColor="text1"/>
          <w:sz w:val="18"/>
          <w:szCs w:val="18"/>
        </w:rPr>
        <w:t>d</w:t>
      </w:r>
      <w:r w:rsidRPr="00307520">
        <w:rPr>
          <w:color w:val="000000" w:themeColor="text1"/>
          <w:sz w:val="18"/>
          <w:szCs w:val="18"/>
        </w:rPr>
        <w:t xml:space="preserve"> to the data encapsulated within the protocol. The types are: 0 (000) for Base64, 1 (001) for AES + Base64 and 2 (010) for public key. This format could be extended with new implementations. The field remains open, and 3 bits have been reserved to apply any other modes of encryption.</w:t>
      </w:r>
    </w:p>
    <w:p w14:paraId="3B06FE3F" w14:textId="16548CAF" w:rsidR="004756A4" w:rsidRPr="004E6708" w:rsidRDefault="004756A4" w:rsidP="00BD38C8">
      <w:pPr>
        <w:ind w:left="568"/>
        <w:rPr>
          <w:color w:val="000000" w:themeColor="text1"/>
          <w:sz w:val="18"/>
          <w:szCs w:val="18"/>
        </w:rPr>
      </w:pPr>
    </w:p>
    <w:p w14:paraId="5A7DD7BD" w14:textId="34CC32FD" w:rsidR="00E64A8F" w:rsidRPr="00307520" w:rsidRDefault="00E64A8F" w:rsidP="00E64A8F">
      <w:pPr>
        <w:ind w:left="568"/>
        <w:rPr>
          <w:color w:val="000000" w:themeColor="text1"/>
          <w:sz w:val="18"/>
          <w:szCs w:val="18"/>
        </w:rPr>
      </w:pPr>
      <w:r w:rsidRPr="00307520">
        <w:rPr>
          <w:i/>
          <w:color w:val="000000" w:themeColor="text1"/>
          <w:sz w:val="18"/>
          <w:szCs w:val="18"/>
        </w:rPr>
        <w:t>KEY (8 bits):</w:t>
      </w:r>
      <w:r w:rsidRPr="00307520">
        <w:rPr>
          <w:color w:val="000000" w:themeColor="text1"/>
          <w:sz w:val="18"/>
          <w:szCs w:val="18"/>
        </w:rPr>
        <w:t xml:space="preserve"> This field stored the internal SMS Stack id to identify the message, mandatory for later synchronization and recovery tasks. When the connection starts, it generates and sends a key (Key). The receiver notices an open connection and can identify when a data </w:t>
      </w:r>
      <w:r w:rsidR="00856849" w:rsidRPr="00307520">
        <w:rPr>
          <w:color w:val="000000" w:themeColor="text1"/>
          <w:sz w:val="18"/>
          <w:szCs w:val="18"/>
        </w:rPr>
        <w:t>packets</w:t>
      </w:r>
      <w:r w:rsidRPr="00307520">
        <w:rPr>
          <w:color w:val="000000" w:themeColor="text1"/>
          <w:sz w:val="18"/>
          <w:szCs w:val="18"/>
        </w:rPr>
        <w:t xml:space="preserve"> with the PSH flag is for one application or another. Each connection </w:t>
      </w:r>
      <w:r w:rsidR="009C35C0" w:rsidRPr="00307520">
        <w:rPr>
          <w:color w:val="000000" w:themeColor="text1"/>
          <w:sz w:val="18"/>
          <w:szCs w:val="18"/>
        </w:rPr>
        <w:t>creates</w:t>
      </w:r>
      <w:r w:rsidRPr="00307520">
        <w:rPr>
          <w:color w:val="000000" w:themeColor="text1"/>
          <w:sz w:val="18"/>
          <w:szCs w:val="18"/>
        </w:rPr>
        <w:t xml:space="preserve"> a new link between both </w:t>
      </w:r>
      <w:r w:rsidR="009C35C0" w:rsidRPr="00307520">
        <w:rPr>
          <w:color w:val="000000" w:themeColor="text1"/>
          <w:sz w:val="18"/>
          <w:szCs w:val="18"/>
        </w:rPr>
        <w:t>sides</w:t>
      </w:r>
      <w:r w:rsidRPr="00307520">
        <w:rPr>
          <w:color w:val="000000" w:themeColor="text1"/>
          <w:sz w:val="18"/>
          <w:szCs w:val="18"/>
        </w:rPr>
        <w:t>. This connection chain works similarly like the TCP/IP protocol ports.</w:t>
      </w:r>
    </w:p>
    <w:p w14:paraId="28CA57C3" w14:textId="77777777" w:rsidR="00E64A8F" w:rsidRPr="00307520" w:rsidRDefault="00E64A8F" w:rsidP="00E64A8F">
      <w:pPr>
        <w:ind w:left="568"/>
        <w:rPr>
          <w:color w:val="000000" w:themeColor="text1"/>
          <w:sz w:val="18"/>
          <w:szCs w:val="18"/>
        </w:rPr>
      </w:pPr>
    </w:p>
    <w:p w14:paraId="75958F1B" w14:textId="751C277F" w:rsidR="00E64A8F" w:rsidRPr="00307520" w:rsidRDefault="00E64A8F" w:rsidP="00E64A8F">
      <w:pPr>
        <w:ind w:left="568"/>
        <w:rPr>
          <w:color w:val="000000" w:themeColor="text1"/>
          <w:sz w:val="18"/>
          <w:szCs w:val="18"/>
        </w:rPr>
      </w:pPr>
      <w:proofErr w:type="spellStart"/>
      <w:r w:rsidRPr="00307520">
        <w:rPr>
          <w:i/>
          <w:color w:val="000000" w:themeColor="text1"/>
          <w:sz w:val="18"/>
          <w:szCs w:val="18"/>
        </w:rPr>
        <w:t>sBEGIN</w:t>
      </w:r>
      <w:proofErr w:type="spellEnd"/>
      <w:r w:rsidRPr="00307520">
        <w:rPr>
          <w:i/>
          <w:color w:val="000000" w:themeColor="text1"/>
          <w:sz w:val="18"/>
          <w:szCs w:val="18"/>
        </w:rPr>
        <w:t xml:space="preserve"> (8 bits):</w:t>
      </w:r>
      <w:r w:rsidRPr="00307520">
        <w:rPr>
          <w:color w:val="000000" w:themeColor="text1"/>
          <w:sz w:val="18"/>
          <w:szCs w:val="18"/>
        </w:rPr>
        <w:t xml:space="preserve"> message location or position, necessary for traceability in case of sending several SMS messages. This field links to the Key field. With only one Key we can receive different encapsulated data, and we can figure out the data position within this field.</w:t>
      </w:r>
    </w:p>
    <w:p w14:paraId="059FF2A7" w14:textId="77777777" w:rsidR="00E64A8F" w:rsidRPr="00307520" w:rsidRDefault="00E64A8F" w:rsidP="00E64A8F">
      <w:pPr>
        <w:ind w:left="568"/>
        <w:rPr>
          <w:color w:val="000000" w:themeColor="text1"/>
          <w:sz w:val="18"/>
          <w:szCs w:val="18"/>
        </w:rPr>
      </w:pPr>
    </w:p>
    <w:p w14:paraId="230F18E8" w14:textId="7196AB91" w:rsidR="004756A4" w:rsidRPr="00307520" w:rsidRDefault="00E64A8F" w:rsidP="00E64A8F">
      <w:pPr>
        <w:ind w:left="568"/>
        <w:rPr>
          <w:color w:val="000000" w:themeColor="text1"/>
          <w:sz w:val="18"/>
          <w:szCs w:val="18"/>
        </w:rPr>
      </w:pPr>
      <w:r w:rsidRPr="00307520">
        <w:rPr>
          <w:i/>
          <w:color w:val="000000" w:themeColor="text1"/>
          <w:sz w:val="18"/>
          <w:szCs w:val="18"/>
        </w:rPr>
        <w:t>Data (N bits):</w:t>
      </w:r>
      <w:r w:rsidRPr="00307520">
        <w:rPr>
          <w:color w:val="000000" w:themeColor="text1"/>
          <w:sz w:val="18"/>
          <w:szCs w:val="18"/>
        </w:rPr>
        <w:t xml:space="preserve"> this field stores all the information sent. </w:t>
      </w:r>
      <w:r w:rsidR="009C35C0" w:rsidRPr="00307520">
        <w:rPr>
          <w:color w:val="000000" w:themeColor="text1"/>
          <w:sz w:val="18"/>
          <w:szCs w:val="18"/>
        </w:rPr>
        <w:t>S</w:t>
      </w:r>
      <w:r w:rsidRPr="00307520">
        <w:rPr>
          <w:color w:val="000000" w:themeColor="text1"/>
          <w:sz w:val="18"/>
          <w:szCs w:val="18"/>
        </w:rPr>
        <w:t>ize varies depending on the country.</w:t>
      </w:r>
    </w:p>
    <w:p w14:paraId="1C7B61F1" w14:textId="77777777" w:rsidR="004756A4" w:rsidRPr="00307520" w:rsidRDefault="004756A4" w:rsidP="00BD38C8">
      <w:pPr>
        <w:ind w:left="568"/>
        <w:rPr>
          <w:color w:val="000000" w:themeColor="text1"/>
          <w:sz w:val="18"/>
          <w:szCs w:val="18"/>
        </w:rPr>
      </w:pPr>
    </w:p>
    <w:p w14:paraId="7D61BD71" w14:textId="77777777" w:rsidR="00F24E37" w:rsidRPr="00307520" w:rsidRDefault="00F24E37" w:rsidP="00F24E37">
      <w:pPr>
        <w:rPr>
          <w:color w:val="000000" w:themeColor="text1"/>
          <w:sz w:val="18"/>
          <w:szCs w:val="18"/>
        </w:rPr>
      </w:pPr>
    </w:p>
    <w:p w14:paraId="49612210" w14:textId="3AFFD8A6" w:rsidR="005975A2" w:rsidRPr="00307520" w:rsidRDefault="005975A2" w:rsidP="00DC6373">
      <w:pPr>
        <w:rPr>
          <w:color w:val="000000" w:themeColor="text1"/>
          <w:sz w:val="18"/>
          <w:szCs w:val="18"/>
        </w:rPr>
      </w:pPr>
      <w:r w:rsidRPr="00307520">
        <w:rPr>
          <w:color w:val="000000" w:themeColor="text1"/>
          <w:sz w:val="18"/>
          <w:szCs w:val="18"/>
        </w:rPr>
        <w:t>Once the header is created, the information is codified in hexadecimal just to save space and reduce the SMS to send.</w:t>
      </w:r>
    </w:p>
    <w:p w14:paraId="649E0AE1" w14:textId="77777777" w:rsidR="005975A2" w:rsidRPr="00307520" w:rsidRDefault="005975A2" w:rsidP="00DC6373">
      <w:pPr>
        <w:rPr>
          <w:color w:val="000000" w:themeColor="text1"/>
          <w:sz w:val="18"/>
          <w:szCs w:val="18"/>
        </w:rPr>
      </w:pPr>
    </w:p>
    <w:p w14:paraId="0C51DF92" w14:textId="77777777" w:rsidR="005975A2" w:rsidRPr="00307520" w:rsidRDefault="005975A2" w:rsidP="005975A2">
      <w:pPr>
        <w:ind w:left="568"/>
        <w:rPr>
          <w:color w:val="000000" w:themeColor="text1"/>
          <w:sz w:val="18"/>
          <w:szCs w:val="18"/>
        </w:rPr>
      </w:pPr>
      <w:r w:rsidRPr="00307520">
        <w:rPr>
          <w:color w:val="000000" w:themeColor="text1"/>
          <w:sz w:val="18"/>
          <w:szCs w:val="18"/>
        </w:rPr>
        <w:t>2.2.2. Connection format</w:t>
      </w:r>
    </w:p>
    <w:p w14:paraId="3BFA9E7C" w14:textId="77777777" w:rsidR="005975A2" w:rsidRPr="00307520" w:rsidRDefault="005975A2" w:rsidP="005975A2">
      <w:pPr>
        <w:ind w:left="568"/>
        <w:rPr>
          <w:color w:val="000000" w:themeColor="text1"/>
          <w:sz w:val="18"/>
          <w:szCs w:val="18"/>
        </w:rPr>
      </w:pPr>
    </w:p>
    <w:p w14:paraId="1E826F59" w14:textId="7A111FDB" w:rsidR="005975A2" w:rsidRPr="00307520" w:rsidRDefault="005975A2" w:rsidP="005975A2">
      <w:pPr>
        <w:ind w:left="568"/>
        <w:rPr>
          <w:color w:val="000000" w:themeColor="text1"/>
          <w:sz w:val="18"/>
          <w:szCs w:val="18"/>
        </w:rPr>
      </w:pPr>
      <w:r w:rsidRPr="00307520">
        <w:rPr>
          <w:color w:val="000000" w:themeColor="text1"/>
          <w:sz w:val="18"/>
          <w:szCs w:val="18"/>
        </w:rPr>
        <w:t>Stack SMS connection format tries to be as simple as possible</w:t>
      </w:r>
      <w:r w:rsidR="009C35C0" w:rsidRPr="00307520">
        <w:rPr>
          <w:color w:val="000000" w:themeColor="text1"/>
          <w:sz w:val="18"/>
          <w:szCs w:val="18"/>
        </w:rPr>
        <w:t>,</w:t>
      </w:r>
      <w:r w:rsidRPr="00307520">
        <w:rPr>
          <w:color w:val="000000" w:themeColor="text1"/>
          <w:sz w:val="18"/>
          <w:szCs w:val="18"/>
        </w:rPr>
        <w:t xml:space="preserve"> acting as a transport layer for any other service implemented (some examples below). A new message connection layout (new message) can be seen in figure 3. The information to be sent is prepared with the type of encryption (CIPHER) or which part of the message is sending (</w:t>
      </w:r>
      <w:proofErr w:type="spellStart"/>
      <w:r w:rsidRPr="00307520">
        <w:rPr>
          <w:color w:val="000000" w:themeColor="text1"/>
          <w:sz w:val="18"/>
          <w:szCs w:val="18"/>
        </w:rPr>
        <w:t>sBEGIN</w:t>
      </w:r>
      <w:proofErr w:type="spellEnd"/>
      <w:r w:rsidRPr="00307520">
        <w:rPr>
          <w:color w:val="000000" w:themeColor="text1"/>
          <w:sz w:val="18"/>
          <w:szCs w:val="18"/>
        </w:rPr>
        <w:t>).</w:t>
      </w:r>
    </w:p>
    <w:p w14:paraId="38DB4976" w14:textId="77777777" w:rsidR="005975A2" w:rsidRPr="00307520" w:rsidRDefault="005975A2" w:rsidP="005975A2">
      <w:pPr>
        <w:ind w:left="568"/>
        <w:rPr>
          <w:color w:val="000000" w:themeColor="text1"/>
          <w:sz w:val="18"/>
          <w:szCs w:val="18"/>
        </w:rPr>
      </w:pPr>
    </w:p>
    <w:p w14:paraId="70FC4BAF" w14:textId="341E3D21" w:rsidR="00025BF7" w:rsidRPr="00307520" w:rsidRDefault="005975A2" w:rsidP="00CD1708">
      <w:pPr>
        <w:ind w:left="568"/>
        <w:rPr>
          <w:color w:val="000000" w:themeColor="text1"/>
          <w:sz w:val="18"/>
          <w:szCs w:val="18"/>
        </w:rPr>
      </w:pPr>
      <w:r w:rsidRPr="00307520">
        <w:rPr>
          <w:color w:val="000000" w:themeColor="text1"/>
          <w:sz w:val="18"/>
          <w:szCs w:val="18"/>
        </w:rPr>
        <w:t>The second layout details the connections created when an error occurs during the creation of a new message (new message error, figure 4). These messages keep all the connection information to achieve traceability and manage the error.</w:t>
      </w:r>
    </w:p>
    <w:p w14:paraId="071BDBF4" w14:textId="77777777" w:rsidR="005975A2" w:rsidRPr="00307520" w:rsidRDefault="005975A2" w:rsidP="00CD1708">
      <w:pPr>
        <w:ind w:left="568"/>
        <w:rPr>
          <w:color w:val="000000" w:themeColor="text1"/>
          <w:sz w:val="18"/>
          <w:szCs w:val="18"/>
        </w:rPr>
      </w:pPr>
    </w:p>
    <w:p w14:paraId="19F05FD4" w14:textId="48541E88" w:rsidR="00025BF7" w:rsidRPr="00307520" w:rsidRDefault="005C3667" w:rsidP="00CD1708">
      <w:pPr>
        <w:ind w:left="568"/>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55168" behindDoc="1" locked="0" layoutInCell="1" allowOverlap="1" wp14:anchorId="5BBA880D" wp14:editId="14675BCA">
            <wp:simplePos x="0" y="0"/>
            <wp:positionH relativeFrom="column">
              <wp:posOffset>1073785</wp:posOffset>
            </wp:positionH>
            <wp:positionV relativeFrom="paragraph">
              <wp:posOffset>32385</wp:posOffset>
            </wp:positionV>
            <wp:extent cx="1344295" cy="2016760"/>
            <wp:effectExtent l="0" t="0" r="1905" b="2540"/>
            <wp:wrapTight wrapText="bothSides">
              <wp:wrapPolygon edited="0">
                <wp:start x="0" y="0"/>
                <wp:lineTo x="0" y="21491"/>
                <wp:lineTo x="21427" y="21491"/>
                <wp:lineTo x="21427" y="0"/>
                <wp:lineTo x="0" y="0"/>
              </wp:wrapPolygon>
            </wp:wrapTight>
            <wp:docPr id="96"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4295"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9072E" w14:textId="54CAD35F" w:rsidR="00DC6373" w:rsidRPr="00307520" w:rsidRDefault="00DC6373" w:rsidP="00DC6373">
      <w:pPr>
        <w:rPr>
          <w:color w:val="000000" w:themeColor="text1"/>
          <w:sz w:val="18"/>
          <w:szCs w:val="18"/>
        </w:rPr>
      </w:pPr>
    </w:p>
    <w:p w14:paraId="4AB54E45" w14:textId="06B8586F" w:rsidR="00DC6373" w:rsidRPr="00307520" w:rsidRDefault="00DC6373" w:rsidP="00DC6373">
      <w:pPr>
        <w:rPr>
          <w:color w:val="000000" w:themeColor="text1"/>
          <w:sz w:val="18"/>
          <w:szCs w:val="18"/>
        </w:rPr>
      </w:pPr>
    </w:p>
    <w:p w14:paraId="28888FC0" w14:textId="77777777" w:rsidR="00DC6373" w:rsidRPr="00307520" w:rsidRDefault="00DC6373" w:rsidP="00DC6373">
      <w:pPr>
        <w:rPr>
          <w:color w:val="000000" w:themeColor="text1"/>
          <w:sz w:val="18"/>
          <w:szCs w:val="18"/>
        </w:rPr>
      </w:pPr>
    </w:p>
    <w:p w14:paraId="19FF74B2" w14:textId="77777777" w:rsidR="00DC6373" w:rsidRPr="00307520" w:rsidRDefault="00DC6373" w:rsidP="00DC6373">
      <w:pPr>
        <w:rPr>
          <w:color w:val="000000" w:themeColor="text1"/>
          <w:sz w:val="18"/>
          <w:szCs w:val="18"/>
        </w:rPr>
      </w:pPr>
    </w:p>
    <w:p w14:paraId="782C9020" w14:textId="77777777" w:rsidR="00DC6373" w:rsidRPr="00307520" w:rsidRDefault="00DC6373" w:rsidP="00DC6373">
      <w:pPr>
        <w:rPr>
          <w:color w:val="000000" w:themeColor="text1"/>
          <w:sz w:val="18"/>
          <w:szCs w:val="18"/>
        </w:rPr>
      </w:pPr>
    </w:p>
    <w:p w14:paraId="60A2160E" w14:textId="77777777" w:rsidR="00DC6373" w:rsidRPr="00307520" w:rsidRDefault="00DC6373" w:rsidP="00DC6373">
      <w:pPr>
        <w:rPr>
          <w:color w:val="000000" w:themeColor="text1"/>
          <w:sz w:val="18"/>
          <w:szCs w:val="18"/>
        </w:rPr>
      </w:pPr>
    </w:p>
    <w:p w14:paraId="45350FCC" w14:textId="77777777" w:rsidR="00DC6373" w:rsidRPr="00307520" w:rsidRDefault="00DC6373" w:rsidP="00DC6373">
      <w:pPr>
        <w:rPr>
          <w:color w:val="000000" w:themeColor="text1"/>
          <w:sz w:val="18"/>
          <w:szCs w:val="18"/>
        </w:rPr>
      </w:pPr>
    </w:p>
    <w:p w14:paraId="1FABD07D" w14:textId="77777777" w:rsidR="00DC6373" w:rsidRPr="00307520" w:rsidRDefault="00DC6373" w:rsidP="00DC6373">
      <w:pPr>
        <w:rPr>
          <w:color w:val="000000" w:themeColor="text1"/>
          <w:sz w:val="18"/>
          <w:szCs w:val="18"/>
        </w:rPr>
      </w:pPr>
    </w:p>
    <w:p w14:paraId="1D6A1AE9" w14:textId="77777777" w:rsidR="00DC6373" w:rsidRPr="00307520" w:rsidRDefault="00DC6373" w:rsidP="00DC6373">
      <w:pPr>
        <w:rPr>
          <w:color w:val="000000" w:themeColor="text1"/>
          <w:sz w:val="18"/>
          <w:szCs w:val="18"/>
        </w:rPr>
      </w:pPr>
    </w:p>
    <w:p w14:paraId="0A972BC6" w14:textId="77777777" w:rsidR="00DC6373" w:rsidRPr="00307520" w:rsidRDefault="00DC6373" w:rsidP="00DC6373">
      <w:pPr>
        <w:rPr>
          <w:color w:val="000000" w:themeColor="text1"/>
          <w:sz w:val="18"/>
          <w:szCs w:val="18"/>
        </w:rPr>
      </w:pPr>
    </w:p>
    <w:p w14:paraId="6476F736" w14:textId="77777777" w:rsidR="00DC6373" w:rsidRPr="00307520" w:rsidRDefault="00DC6373" w:rsidP="00DC6373">
      <w:pPr>
        <w:rPr>
          <w:color w:val="000000" w:themeColor="text1"/>
          <w:sz w:val="18"/>
          <w:szCs w:val="18"/>
        </w:rPr>
      </w:pPr>
    </w:p>
    <w:p w14:paraId="42F6B9DE" w14:textId="77777777" w:rsidR="00DC6373" w:rsidRPr="00307520" w:rsidRDefault="00DC6373" w:rsidP="00DC6373">
      <w:pPr>
        <w:rPr>
          <w:color w:val="000000" w:themeColor="text1"/>
          <w:sz w:val="18"/>
          <w:szCs w:val="18"/>
        </w:rPr>
      </w:pPr>
    </w:p>
    <w:p w14:paraId="0E455F08" w14:textId="77777777" w:rsidR="00DC6373" w:rsidRPr="00307520" w:rsidRDefault="00DC6373" w:rsidP="00DC6373">
      <w:pPr>
        <w:rPr>
          <w:color w:val="000000" w:themeColor="text1"/>
          <w:sz w:val="18"/>
          <w:szCs w:val="18"/>
        </w:rPr>
      </w:pPr>
    </w:p>
    <w:p w14:paraId="165B602B" w14:textId="77777777" w:rsidR="00DC6373" w:rsidRPr="00307520" w:rsidRDefault="00DC6373" w:rsidP="00DC6373">
      <w:pPr>
        <w:rPr>
          <w:color w:val="000000" w:themeColor="text1"/>
          <w:sz w:val="18"/>
          <w:szCs w:val="18"/>
        </w:rPr>
      </w:pPr>
    </w:p>
    <w:p w14:paraId="4A85162E" w14:textId="77777777" w:rsidR="00DC6373" w:rsidRPr="00307520" w:rsidRDefault="00DC6373" w:rsidP="00DC6373">
      <w:pPr>
        <w:rPr>
          <w:color w:val="000000" w:themeColor="text1"/>
          <w:sz w:val="18"/>
          <w:szCs w:val="18"/>
        </w:rPr>
      </w:pPr>
    </w:p>
    <w:p w14:paraId="6EB0C444" w14:textId="524F13A0" w:rsidR="00025BF7" w:rsidRPr="00307520" w:rsidRDefault="009C35C0" w:rsidP="00025BF7">
      <w:pPr>
        <w:pStyle w:val="Ursifiguras"/>
        <w:numPr>
          <w:ilvl w:val="0"/>
          <w:numId w:val="0"/>
        </w:numPr>
        <w:rPr>
          <w:i/>
          <w:color w:val="000000" w:themeColor="text1"/>
          <w:szCs w:val="18"/>
          <w:lang w:val="en-US"/>
        </w:rPr>
      </w:pPr>
      <w:proofErr w:type="spellStart"/>
      <w:r w:rsidRPr="004E6708">
        <w:rPr>
          <w:i/>
          <w:color w:val="000000" w:themeColor="text1"/>
          <w:szCs w:val="18"/>
          <w:lang w:val="en-US"/>
        </w:rPr>
        <w:t>Figura</w:t>
      </w:r>
      <w:proofErr w:type="spellEnd"/>
      <w:r w:rsidRPr="004E6708">
        <w:rPr>
          <w:i/>
          <w:color w:val="000000" w:themeColor="text1"/>
          <w:szCs w:val="18"/>
          <w:lang w:val="en-US"/>
        </w:rPr>
        <w:t xml:space="preserve"> 3.</w:t>
      </w:r>
      <w:r w:rsidRPr="00307520">
        <w:rPr>
          <w:i/>
          <w:color w:val="000000" w:themeColor="text1"/>
          <w:szCs w:val="18"/>
          <w:lang w:val="en-US"/>
        </w:rPr>
        <w:t xml:space="preserve"> New message </w:t>
      </w:r>
      <w:proofErr w:type="spellStart"/>
      <w:r w:rsidRPr="00307520">
        <w:rPr>
          <w:i/>
          <w:color w:val="000000" w:themeColor="text1"/>
          <w:szCs w:val="18"/>
          <w:lang w:val="en-US"/>
        </w:rPr>
        <w:t>conecction</w:t>
      </w:r>
      <w:proofErr w:type="spellEnd"/>
      <w:r w:rsidRPr="00307520">
        <w:rPr>
          <w:i/>
          <w:color w:val="000000" w:themeColor="text1"/>
          <w:szCs w:val="18"/>
          <w:lang w:val="en-US"/>
        </w:rPr>
        <w:t xml:space="preserve"> format (communication start </w:t>
      </w:r>
      <w:proofErr w:type="gramStart"/>
      <w:r w:rsidRPr="00307520">
        <w:rPr>
          <w:i/>
          <w:color w:val="000000" w:themeColor="text1"/>
          <w:szCs w:val="18"/>
          <w:lang w:val="en-US"/>
        </w:rPr>
        <w:t>point</w:t>
      </w:r>
      <w:proofErr w:type="gramEnd"/>
      <w:r w:rsidRPr="00307520">
        <w:rPr>
          <w:i/>
          <w:color w:val="000000" w:themeColor="text1"/>
          <w:szCs w:val="18"/>
          <w:lang w:val="en-US"/>
        </w:rPr>
        <w:t>)</w:t>
      </w:r>
    </w:p>
    <w:p w14:paraId="439809B5" w14:textId="0CD93336" w:rsidR="00D6130C" w:rsidRPr="00307520" w:rsidRDefault="004B370A" w:rsidP="00DC6373">
      <w:pPr>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56192" behindDoc="1" locked="0" layoutInCell="1" allowOverlap="1" wp14:anchorId="58A9A753" wp14:editId="3EFEE602">
            <wp:simplePos x="0" y="0"/>
            <wp:positionH relativeFrom="column">
              <wp:posOffset>1018503</wp:posOffset>
            </wp:positionH>
            <wp:positionV relativeFrom="paragraph">
              <wp:posOffset>38773</wp:posOffset>
            </wp:positionV>
            <wp:extent cx="1649095" cy="3325495"/>
            <wp:effectExtent l="0" t="0" r="1905" b="1905"/>
            <wp:wrapTight wrapText="bothSides">
              <wp:wrapPolygon edited="0">
                <wp:start x="0" y="0"/>
                <wp:lineTo x="0" y="21530"/>
                <wp:lineTo x="21459" y="21530"/>
                <wp:lineTo x="21459" y="0"/>
                <wp:lineTo x="0" y="0"/>
              </wp:wrapPolygon>
            </wp:wrapTight>
            <wp:docPr id="95"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9095" cy="332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94B2E" w14:textId="7094FDCB" w:rsidR="00D6130C" w:rsidRPr="00307520" w:rsidRDefault="00D6130C" w:rsidP="00DC6373">
      <w:pPr>
        <w:rPr>
          <w:color w:val="000000" w:themeColor="text1"/>
          <w:sz w:val="18"/>
          <w:szCs w:val="18"/>
        </w:rPr>
      </w:pPr>
    </w:p>
    <w:p w14:paraId="71860929" w14:textId="77777777" w:rsidR="00D6130C" w:rsidRPr="00307520" w:rsidRDefault="00D6130C" w:rsidP="00DC6373">
      <w:pPr>
        <w:rPr>
          <w:color w:val="000000" w:themeColor="text1"/>
          <w:sz w:val="18"/>
          <w:szCs w:val="18"/>
        </w:rPr>
      </w:pPr>
    </w:p>
    <w:p w14:paraId="3E1A67D9" w14:textId="7FAE95F2" w:rsidR="00DC6373" w:rsidRPr="00307520" w:rsidRDefault="00DC6373" w:rsidP="00DC6373">
      <w:pPr>
        <w:rPr>
          <w:color w:val="000000" w:themeColor="text1"/>
          <w:sz w:val="18"/>
          <w:szCs w:val="18"/>
        </w:rPr>
      </w:pPr>
    </w:p>
    <w:p w14:paraId="160ED6B6" w14:textId="21BAF2BD" w:rsidR="00A21E78" w:rsidRPr="00307520" w:rsidRDefault="00A21E78" w:rsidP="008F1924">
      <w:pPr>
        <w:widowControl w:val="0"/>
        <w:autoSpaceDE w:val="0"/>
        <w:autoSpaceDN w:val="0"/>
        <w:adjustRightInd w:val="0"/>
        <w:ind w:firstLine="284"/>
        <w:rPr>
          <w:color w:val="000000" w:themeColor="text1"/>
          <w:sz w:val="18"/>
          <w:szCs w:val="18"/>
          <w:lang w:eastAsia="es-ES"/>
        </w:rPr>
      </w:pPr>
    </w:p>
    <w:p w14:paraId="524FC6A7" w14:textId="77777777" w:rsidR="00DB0427" w:rsidRPr="00307520" w:rsidRDefault="00DB0427" w:rsidP="00A22ED7">
      <w:pPr>
        <w:rPr>
          <w:color w:val="000000" w:themeColor="text1"/>
          <w:sz w:val="18"/>
          <w:szCs w:val="18"/>
        </w:rPr>
      </w:pPr>
    </w:p>
    <w:p w14:paraId="5984D9E5" w14:textId="77777777" w:rsidR="00D6130C" w:rsidRPr="00307520" w:rsidRDefault="00D6130C" w:rsidP="00A22ED7">
      <w:pPr>
        <w:rPr>
          <w:color w:val="000000" w:themeColor="text1"/>
          <w:sz w:val="18"/>
          <w:szCs w:val="18"/>
        </w:rPr>
      </w:pPr>
    </w:p>
    <w:p w14:paraId="58A80F3D" w14:textId="77777777" w:rsidR="00D6130C" w:rsidRPr="00307520" w:rsidRDefault="00D6130C" w:rsidP="00A22ED7">
      <w:pPr>
        <w:rPr>
          <w:color w:val="000000" w:themeColor="text1"/>
          <w:sz w:val="18"/>
          <w:szCs w:val="18"/>
        </w:rPr>
      </w:pPr>
    </w:p>
    <w:p w14:paraId="425D8A53" w14:textId="77777777" w:rsidR="00D6130C" w:rsidRPr="00307520" w:rsidRDefault="00D6130C" w:rsidP="00A22ED7">
      <w:pPr>
        <w:rPr>
          <w:color w:val="000000" w:themeColor="text1"/>
          <w:sz w:val="18"/>
          <w:szCs w:val="18"/>
        </w:rPr>
      </w:pPr>
    </w:p>
    <w:p w14:paraId="199072F6" w14:textId="77777777" w:rsidR="00D6130C" w:rsidRPr="00307520" w:rsidRDefault="00D6130C" w:rsidP="00A22ED7">
      <w:pPr>
        <w:rPr>
          <w:color w:val="000000" w:themeColor="text1"/>
          <w:sz w:val="18"/>
          <w:szCs w:val="18"/>
        </w:rPr>
      </w:pPr>
    </w:p>
    <w:p w14:paraId="559714EB" w14:textId="77777777" w:rsidR="00D6130C" w:rsidRPr="00307520" w:rsidRDefault="00D6130C" w:rsidP="00A22ED7">
      <w:pPr>
        <w:rPr>
          <w:color w:val="000000" w:themeColor="text1"/>
          <w:sz w:val="18"/>
          <w:szCs w:val="18"/>
        </w:rPr>
      </w:pPr>
    </w:p>
    <w:p w14:paraId="200A5523" w14:textId="77777777" w:rsidR="00D6130C" w:rsidRPr="00307520" w:rsidRDefault="00D6130C" w:rsidP="00A22ED7">
      <w:pPr>
        <w:rPr>
          <w:color w:val="000000" w:themeColor="text1"/>
          <w:sz w:val="18"/>
          <w:szCs w:val="18"/>
        </w:rPr>
      </w:pPr>
    </w:p>
    <w:p w14:paraId="4770EA6B" w14:textId="77777777" w:rsidR="00D6130C" w:rsidRPr="00307520" w:rsidRDefault="00D6130C" w:rsidP="00A22ED7">
      <w:pPr>
        <w:rPr>
          <w:color w:val="000000" w:themeColor="text1"/>
          <w:sz w:val="18"/>
          <w:szCs w:val="18"/>
        </w:rPr>
      </w:pPr>
    </w:p>
    <w:p w14:paraId="51DDE861" w14:textId="77777777" w:rsidR="00D6130C" w:rsidRPr="00307520" w:rsidRDefault="00D6130C" w:rsidP="00A22ED7">
      <w:pPr>
        <w:rPr>
          <w:color w:val="000000" w:themeColor="text1"/>
          <w:sz w:val="18"/>
          <w:szCs w:val="18"/>
        </w:rPr>
      </w:pPr>
    </w:p>
    <w:p w14:paraId="4928C574" w14:textId="30091695" w:rsidR="00D6130C" w:rsidRPr="00307520" w:rsidRDefault="00D6130C" w:rsidP="00A22ED7">
      <w:pPr>
        <w:rPr>
          <w:color w:val="000000" w:themeColor="text1"/>
          <w:sz w:val="18"/>
          <w:szCs w:val="18"/>
        </w:rPr>
      </w:pPr>
    </w:p>
    <w:p w14:paraId="3C2BC26A" w14:textId="77777777" w:rsidR="00D6130C" w:rsidRPr="00307520" w:rsidRDefault="00D6130C" w:rsidP="00A22ED7">
      <w:pPr>
        <w:rPr>
          <w:color w:val="000000" w:themeColor="text1"/>
          <w:sz w:val="18"/>
          <w:szCs w:val="18"/>
        </w:rPr>
      </w:pPr>
    </w:p>
    <w:p w14:paraId="75CE3D16" w14:textId="77777777" w:rsidR="00D6130C" w:rsidRPr="00307520" w:rsidRDefault="00D6130C" w:rsidP="00A22ED7">
      <w:pPr>
        <w:rPr>
          <w:color w:val="000000" w:themeColor="text1"/>
          <w:sz w:val="18"/>
          <w:szCs w:val="18"/>
        </w:rPr>
      </w:pPr>
    </w:p>
    <w:p w14:paraId="040A7A5E" w14:textId="77777777" w:rsidR="00D6130C" w:rsidRPr="00307520" w:rsidRDefault="00D6130C" w:rsidP="00A22ED7">
      <w:pPr>
        <w:rPr>
          <w:color w:val="000000" w:themeColor="text1"/>
          <w:sz w:val="18"/>
          <w:szCs w:val="18"/>
        </w:rPr>
      </w:pPr>
    </w:p>
    <w:p w14:paraId="210527EA" w14:textId="77777777" w:rsidR="00D6130C" w:rsidRPr="00307520" w:rsidRDefault="00D6130C" w:rsidP="00A22ED7">
      <w:pPr>
        <w:rPr>
          <w:color w:val="000000" w:themeColor="text1"/>
          <w:sz w:val="18"/>
          <w:szCs w:val="18"/>
        </w:rPr>
      </w:pPr>
    </w:p>
    <w:p w14:paraId="5DD90596" w14:textId="77777777" w:rsidR="00D6130C" w:rsidRPr="00307520" w:rsidRDefault="00D6130C" w:rsidP="00A22ED7">
      <w:pPr>
        <w:rPr>
          <w:color w:val="000000" w:themeColor="text1"/>
          <w:sz w:val="18"/>
          <w:szCs w:val="18"/>
        </w:rPr>
      </w:pPr>
    </w:p>
    <w:p w14:paraId="69B83391" w14:textId="12290DEE" w:rsidR="00D6130C" w:rsidRPr="00307520" w:rsidRDefault="00D6130C" w:rsidP="00A22ED7">
      <w:pPr>
        <w:rPr>
          <w:color w:val="000000" w:themeColor="text1"/>
          <w:sz w:val="18"/>
          <w:szCs w:val="18"/>
        </w:rPr>
      </w:pPr>
    </w:p>
    <w:p w14:paraId="4C082FD0" w14:textId="711F1BEC" w:rsidR="004B370A" w:rsidRPr="00307520" w:rsidRDefault="004B370A" w:rsidP="00A22ED7">
      <w:pPr>
        <w:rPr>
          <w:color w:val="000000" w:themeColor="text1"/>
          <w:sz w:val="18"/>
          <w:szCs w:val="18"/>
        </w:rPr>
      </w:pPr>
    </w:p>
    <w:p w14:paraId="517F1303" w14:textId="130931AF" w:rsidR="004B370A" w:rsidRPr="00307520" w:rsidRDefault="004B370A" w:rsidP="00A22ED7">
      <w:pPr>
        <w:rPr>
          <w:color w:val="000000" w:themeColor="text1"/>
          <w:sz w:val="18"/>
          <w:szCs w:val="18"/>
        </w:rPr>
      </w:pPr>
    </w:p>
    <w:p w14:paraId="62C3C703" w14:textId="0BB6A006" w:rsidR="004B370A" w:rsidRPr="00307520" w:rsidRDefault="004B370A" w:rsidP="00A22ED7">
      <w:pPr>
        <w:rPr>
          <w:color w:val="000000" w:themeColor="text1"/>
          <w:sz w:val="18"/>
          <w:szCs w:val="18"/>
        </w:rPr>
      </w:pPr>
    </w:p>
    <w:p w14:paraId="7825C92A" w14:textId="77777777" w:rsidR="004B370A" w:rsidRPr="00307520" w:rsidRDefault="004B370A" w:rsidP="00A22ED7">
      <w:pPr>
        <w:rPr>
          <w:color w:val="000000" w:themeColor="text1"/>
          <w:sz w:val="18"/>
          <w:szCs w:val="18"/>
        </w:rPr>
      </w:pPr>
    </w:p>
    <w:p w14:paraId="5A9F26FA" w14:textId="77777777" w:rsidR="00D6130C" w:rsidRPr="00307520" w:rsidRDefault="00D6130C" w:rsidP="00A22ED7">
      <w:pPr>
        <w:rPr>
          <w:color w:val="000000" w:themeColor="text1"/>
          <w:sz w:val="18"/>
          <w:szCs w:val="18"/>
        </w:rPr>
      </w:pPr>
    </w:p>
    <w:p w14:paraId="28EC98FF" w14:textId="6E6EB17A" w:rsidR="00D6130C" w:rsidRPr="00307520" w:rsidRDefault="009C35C0" w:rsidP="00D6130C">
      <w:pPr>
        <w:jc w:val="center"/>
        <w:rPr>
          <w:i/>
          <w:color w:val="000000" w:themeColor="text1"/>
          <w:sz w:val="16"/>
          <w:szCs w:val="18"/>
        </w:rPr>
      </w:pPr>
      <w:r w:rsidRPr="00307520">
        <w:rPr>
          <w:i/>
          <w:color w:val="000000" w:themeColor="text1"/>
          <w:sz w:val="16"/>
          <w:szCs w:val="18"/>
        </w:rPr>
        <w:t xml:space="preserve">Figure 4. </w:t>
      </w:r>
      <w:r w:rsidR="00856849" w:rsidRPr="00307520">
        <w:rPr>
          <w:i/>
          <w:color w:val="000000" w:themeColor="text1"/>
          <w:sz w:val="16"/>
          <w:szCs w:val="18"/>
        </w:rPr>
        <w:t>Connection</w:t>
      </w:r>
      <w:r w:rsidRPr="00307520">
        <w:rPr>
          <w:i/>
          <w:color w:val="000000" w:themeColor="text1"/>
          <w:sz w:val="16"/>
          <w:szCs w:val="18"/>
        </w:rPr>
        <w:t xml:space="preserve"> format that describes an error during the handshake setup.</w:t>
      </w:r>
    </w:p>
    <w:p w14:paraId="17B63AC4" w14:textId="77777777" w:rsidR="00D6130C" w:rsidRPr="00307520" w:rsidRDefault="00D6130C" w:rsidP="00A22ED7">
      <w:pPr>
        <w:rPr>
          <w:color w:val="000000" w:themeColor="text1"/>
          <w:sz w:val="18"/>
          <w:szCs w:val="18"/>
        </w:rPr>
      </w:pPr>
    </w:p>
    <w:p w14:paraId="487452AE" w14:textId="3B16822D" w:rsidR="005975A2" w:rsidRPr="00307520" w:rsidRDefault="005975A2" w:rsidP="005975A2">
      <w:pPr>
        <w:ind w:left="568" w:firstLine="284"/>
        <w:rPr>
          <w:color w:val="000000" w:themeColor="text1"/>
          <w:sz w:val="18"/>
          <w:szCs w:val="18"/>
        </w:rPr>
      </w:pPr>
      <w:r w:rsidRPr="00307520">
        <w:rPr>
          <w:color w:val="000000" w:themeColor="text1"/>
          <w:sz w:val="18"/>
          <w:szCs w:val="18"/>
        </w:rPr>
        <w:t xml:space="preserve">2.2.3. Fields </w:t>
      </w:r>
      <w:r w:rsidR="000577A3" w:rsidRPr="00307520">
        <w:rPr>
          <w:color w:val="000000" w:themeColor="text1"/>
          <w:sz w:val="18"/>
          <w:szCs w:val="18"/>
        </w:rPr>
        <w:t>encoding</w:t>
      </w:r>
    </w:p>
    <w:p w14:paraId="3194A97D" w14:textId="77777777" w:rsidR="005975A2" w:rsidRPr="00307520" w:rsidRDefault="005975A2" w:rsidP="005975A2">
      <w:pPr>
        <w:ind w:left="568" w:firstLine="284"/>
        <w:rPr>
          <w:color w:val="000000" w:themeColor="text1"/>
          <w:sz w:val="18"/>
          <w:szCs w:val="18"/>
        </w:rPr>
      </w:pPr>
    </w:p>
    <w:p w14:paraId="0AF96CA8" w14:textId="4657529C" w:rsidR="005975A2" w:rsidRPr="00307520" w:rsidRDefault="004967F9" w:rsidP="005D625F">
      <w:pPr>
        <w:ind w:left="568" w:firstLine="284"/>
        <w:rPr>
          <w:color w:val="000000" w:themeColor="text1"/>
          <w:sz w:val="18"/>
          <w:szCs w:val="18"/>
        </w:rPr>
      </w:pPr>
      <w:r w:rsidRPr="00307520">
        <w:rPr>
          <w:color w:val="000000" w:themeColor="text1"/>
          <w:sz w:val="18"/>
          <w:szCs w:val="18"/>
        </w:rPr>
        <w:t xml:space="preserve">As seen above, the SMS Stack information </w:t>
      </w:r>
      <w:r w:rsidR="008F3F2E" w:rsidRPr="00307520">
        <w:rPr>
          <w:color w:val="000000" w:themeColor="text1"/>
          <w:sz w:val="18"/>
          <w:szCs w:val="18"/>
        </w:rPr>
        <w:t xml:space="preserve">is </w:t>
      </w:r>
      <w:r w:rsidRPr="00307520">
        <w:rPr>
          <w:color w:val="000000" w:themeColor="text1"/>
          <w:sz w:val="18"/>
          <w:szCs w:val="18"/>
        </w:rPr>
        <w:t>encode</w:t>
      </w:r>
      <w:r w:rsidR="0086442A">
        <w:rPr>
          <w:color w:val="000000" w:themeColor="text1"/>
          <w:sz w:val="18"/>
          <w:szCs w:val="18"/>
        </w:rPr>
        <w:t>d</w:t>
      </w:r>
      <w:r w:rsidRPr="00307520">
        <w:rPr>
          <w:color w:val="000000" w:themeColor="text1"/>
          <w:sz w:val="18"/>
          <w:szCs w:val="18"/>
        </w:rPr>
        <w:t xml:space="preserve"> into base64, but </w:t>
      </w:r>
      <w:r w:rsidR="008F3F2E" w:rsidRPr="00307520">
        <w:rPr>
          <w:color w:val="000000" w:themeColor="text1"/>
          <w:sz w:val="18"/>
          <w:szCs w:val="18"/>
        </w:rPr>
        <w:t xml:space="preserve">the </w:t>
      </w:r>
      <w:r w:rsidRPr="00307520">
        <w:rPr>
          <w:color w:val="000000" w:themeColor="text1"/>
          <w:sz w:val="18"/>
          <w:szCs w:val="18"/>
        </w:rPr>
        <w:t xml:space="preserve">headers have a particular treatment. The method used to encode the headers is through a bit mask. The header has a fixed size, so it applies padding (adding additional bits) for each of the fields when it is necessary (for </w:t>
      </w:r>
      <w:r w:rsidRPr="00307520">
        <w:rPr>
          <w:color w:val="000000" w:themeColor="text1"/>
          <w:sz w:val="18"/>
          <w:szCs w:val="18"/>
        </w:rPr>
        <w:lastRenderedPageBreak/>
        <w:t xml:space="preserve">example, if you need to complete the standard header size). </w:t>
      </w:r>
      <w:r w:rsidR="008F3F2E" w:rsidRPr="00307520">
        <w:rPr>
          <w:color w:val="000000" w:themeColor="text1"/>
          <w:sz w:val="18"/>
          <w:szCs w:val="18"/>
        </w:rPr>
        <w:t>All the</w:t>
      </w:r>
      <w:r w:rsidRPr="00307520">
        <w:rPr>
          <w:color w:val="000000" w:themeColor="text1"/>
          <w:sz w:val="18"/>
          <w:szCs w:val="18"/>
        </w:rPr>
        <w:t xml:space="preserve"> fields are </w:t>
      </w:r>
      <w:r w:rsidR="008F3F2E" w:rsidRPr="00307520">
        <w:rPr>
          <w:color w:val="000000" w:themeColor="text1"/>
          <w:sz w:val="18"/>
          <w:szCs w:val="18"/>
        </w:rPr>
        <w:t>en</w:t>
      </w:r>
      <w:r w:rsidRPr="00307520">
        <w:rPr>
          <w:color w:val="000000" w:themeColor="text1"/>
          <w:sz w:val="18"/>
          <w:szCs w:val="18"/>
        </w:rPr>
        <w:t>coded</w:t>
      </w:r>
      <w:r w:rsidR="008F3F2E" w:rsidRPr="00307520">
        <w:rPr>
          <w:color w:val="000000" w:themeColor="text1"/>
          <w:sz w:val="18"/>
          <w:szCs w:val="18"/>
        </w:rPr>
        <w:t xml:space="preserve"> and</w:t>
      </w:r>
      <w:r w:rsidRPr="00307520">
        <w:rPr>
          <w:color w:val="000000" w:themeColor="text1"/>
          <w:sz w:val="18"/>
          <w:szCs w:val="18"/>
        </w:rPr>
        <w:t xml:space="preserve"> concatenated </w:t>
      </w:r>
      <w:r w:rsidR="008F3F2E" w:rsidRPr="00307520">
        <w:rPr>
          <w:color w:val="000000" w:themeColor="text1"/>
          <w:sz w:val="18"/>
          <w:szCs w:val="18"/>
        </w:rPr>
        <w:t>using</w:t>
      </w:r>
      <w:r w:rsidRPr="00307520">
        <w:rPr>
          <w:color w:val="000000" w:themeColor="text1"/>
          <w:sz w:val="18"/>
          <w:szCs w:val="18"/>
        </w:rPr>
        <w:t xml:space="preserve"> hexadecimal format.</w:t>
      </w:r>
    </w:p>
    <w:p w14:paraId="710A327C" w14:textId="2F3FC279" w:rsidR="005975A2" w:rsidRPr="00307520" w:rsidRDefault="005975A2" w:rsidP="005D625F">
      <w:pPr>
        <w:ind w:left="568" w:firstLine="284"/>
        <w:rPr>
          <w:color w:val="000000" w:themeColor="text1"/>
          <w:sz w:val="18"/>
          <w:szCs w:val="18"/>
        </w:rPr>
      </w:pPr>
    </w:p>
    <w:p w14:paraId="329C70E4" w14:textId="3D64A58C" w:rsidR="004967F9" w:rsidRPr="00307520" w:rsidRDefault="004967F9" w:rsidP="004967F9">
      <w:pPr>
        <w:rPr>
          <w:color w:val="000000" w:themeColor="text1"/>
          <w:sz w:val="18"/>
          <w:szCs w:val="18"/>
        </w:rPr>
      </w:pPr>
      <w:r w:rsidRPr="004E6708">
        <w:rPr>
          <w:color w:val="000000" w:themeColor="text1"/>
          <w:sz w:val="18"/>
          <w:szCs w:val="18"/>
        </w:rPr>
        <w:tab/>
      </w:r>
      <w:r w:rsidRPr="004E6708">
        <w:rPr>
          <w:color w:val="000000" w:themeColor="text1"/>
          <w:sz w:val="18"/>
          <w:szCs w:val="18"/>
        </w:rPr>
        <w:tab/>
      </w:r>
      <w:r w:rsidRPr="00307520">
        <w:rPr>
          <w:color w:val="000000" w:themeColor="text1"/>
          <w:sz w:val="18"/>
          <w:szCs w:val="18"/>
        </w:rPr>
        <w:t>2.2.4. Encryption and co</w:t>
      </w:r>
      <w:r w:rsidR="00BC3281" w:rsidRPr="00307520">
        <w:rPr>
          <w:color w:val="000000" w:themeColor="text1"/>
          <w:sz w:val="18"/>
          <w:szCs w:val="18"/>
        </w:rPr>
        <w:t>dification.</w:t>
      </w:r>
    </w:p>
    <w:p w14:paraId="36A39F2A" w14:textId="77777777" w:rsidR="004967F9" w:rsidRPr="00307520" w:rsidRDefault="004967F9" w:rsidP="004967F9">
      <w:pPr>
        <w:rPr>
          <w:color w:val="000000" w:themeColor="text1"/>
          <w:sz w:val="18"/>
          <w:szCs w:val="18"/>
        </w:rPr>
      </w:pPr>
    </w:p>
    <w:p w14:paraId="3E1DDAE9" w14:textId="6BF78E50" w:rsidR="004967F9" w:rsidRPr="00307520" w:rsidRDefault="004967F9" w:rsidP="004967F9">
      <w:pPr>
        <w:ind w:left="568"/>
        <w:rPr>
          <w:color w:val="000000" w:themeColor="text1"/>
          <w:sz w:val="18"/>
          <w:szCs w:val="18"/>
        </w:rPr>
      </w:pPr>
      <w:r w:rsidRPr="00307520">
        <w:rPr>
          <w:color w:val="000000" w:themeColor="text1"/>
          <w:sz w:val="18"/>
          <w:szCs w:val="18"/>
        </w:rPr>
        <w:t xml:space="preserve">Stack SMS </w:t>
      </w:r>
      <w:r w:rsidR="000577A3" w:rsidRPr="00307520">
        <w:rPr>
          <w:color w:val="000000" w:themeColor="text1"/>
          <w:sz w:val="18"/>
          <w:szCs w:val="18"/>
        </w:rPr>
        <w:t>has</w:t>
      </w:r>
      <w:r w:rsidRPr="00307520">
        <w:rPr>
          <w:color w:val="000000" w:themeColor="text1"/>
          <w:sz w:val="18"/>
          <w:szCs w:val="18"/>
        </w:rPr>
        <w:t xml:space="preserve"> </w:t>
      </w:r>
      <w:r w:rsidR="008F3F2E" w:rsidRPr="00307520">
        <w:rPr>
          <w:color w:val="000000" w:themeColor="text1"/>
          <w:sz w:val="18"/>
          <w:szCs w:val="18"/>
        </w:rPr>
        <w:t>an</w:t>
      </w:r>
      <w:r w:rsidRPr="00307520">
        <w:rPr>
          <w:color w:val="000000" w:themeColor="text1"/>
          <w:sz w:val="18"/>
          <w:szCs w:val="18"/>
        </w:rPr>
        <w:t xml:space="preserve"> </w:t>
      </w:r>
      <w:r w:rsidR="008F3F2E" w:rsidRPr="00307520">
        <w:rPr>
          <w:color w:val="000000" w:themeColor="text1"/>
          <w:sz w:val="18"/>
          <w:szCs w:val="18"/>
        </w:rPr>
        <w:t xml:space="preserve">option to </w:t>
      </w:r>
      <w:r w:rsidR="000577A3" w:rsidRPr="00307520">
        <w:rPr>
          <w:color w:val="000000" w:themeColor="text1"/>
          <w:sz w:val="18"/>
          <w:szCs w:val="18"/>
        </w:rPr>
        <w:t>encode (</w:t>
      </w:r>
      <w:r w:rsidRPr="00307520">
        <w:rPr>
          <w:color w:val="000000" w:themeColor="text1"/>
          <w:sz w:val="18"/>
          <w:szCs w:val="18"/>
        </w:rPr>
        <w:t>Base64) and encryption (AES) [4]:</w:t>
      </w:r>
    </w:p>
    <w:p w14:paraId="1A63EF85" w14:textId="77777777" w:rsidR="004967F9" w:rsidRPr="00307520" w:rsidRDefault="004967F9" w:rsidP="004967F9">
      <w:pPr>
        <w:rPr>
          <w:color w:val="000000" w:themeColor="text1"/>
          <w:sz w:val="18"/>
          <w:szCs w:val="18"/>
        </w:rPr>
      </w:pPr>
    </w:p>
    <w:p w14:paraId="68858AF5" w14:textId="62C9FAF5" w:rsidR="008F3F2E" w:rsidRPr="00307520" w:rsidRDefault="008F3F2E" w:rsidP="00F226D1">
      <w:pPr>
        <w:pStyle w:val="ListParagraph"/>
        <w:numPr>
          <w:ilvl w:val="0"/>
          <w:numId w:val="48"/>
        </w:numPr>
        <w:ind w:left="568"/>
        <w:rPr>
          <w:color w:val="000000" w:themeColor="text1"/>
          <w:sz w:val="18"/>
          <w:szCs w:val="18"/>
        </w:rPr>
      </w:pPr>
      <w:r w:rsidRPr="00307520">
        <w:rPr>
          <w:i/>
          <w:color w:val="000000" w:themeColor="text1"/>
          <w:sz w:val="18"/>
          <w:szCs w:val="18"/>
        </w:rPr>
        <w:t>Base64</w:t>
      </w:r>
      <w:r w:rsidRPr="00307520">
        <w:rPr>
          <w:color w:val="000000" w:themeColor="text1"/>
          <w:sz w:val="18"/>
          <w:szCs w:val="18"/>
        </w:rPr>
        <w:t xml:space="preserve">: this encoding is applied </w:t>
      </w:r>
      <w:r w:rsidR="009C35C0" w:rsidRPr="00307520">
        <w:rPr>
          <w:color w:val="000000" w:themeColor="text1"/>
          <w:sz w:val="18"/>
          <w:szCs w:val="18"/>
        </w:rPr>
        <w:t>within</w:t>
      </w:r>
      <w:r w:rsidRPr="00307520">
        <w:rPr>
          <w:color w:val="000000" w:themeColor="text1"/>
          <w:sz w:val="18"/>
          <w:szCs w:val="18"/>
        </w:rPr>
        <w:t xml:space="preserve"> the </w:t>
      </w:r>
      <w:r w:rsidR="009C35C0" w:rsidRPr="00307520">
        <w:rPr>
          <w:color w:val="000000" w:themeColor="text1"/>
          <w:sz w:val="18"/>
          <w:szCs w:val="18"/>
        </w:rPr>
        <w:t>message body</w:t>
      </w:r>
      <w:r w:rsidRPr="00307520">
        <w:rPr>
          <w:color w:val="000000" w:themeColor="text1"/>
          <w:sz w:val="18"/>
          <w:szCs w:val="18"/>
        </w:rPr>
        <w:t xml:space="preserve"> to be transmitted. During the sending data process, Base64 converts the information in printable ASCII characters (AZ, </w:t>
      </w:r>
      <w:proofErr w:type="spellStart"/>
      <w:r w:rsidRPr="00307520">
        <w:rPr>
          <w:color w:val="000000" w:themeColor="text1"/>
          <w:sz w:val="18"/>
          <w:szCs w:val="18"/>
        </w:rPr>
        <w:t>az</w:t>
      </w:r>
      <w:proofErr w:type="spellEnd"/>
      <w:r w:rsidRPr="00307520">
        <w:rPr>
          <w:color w:val="000000" w:themeColor="text1"/>
          <w:sz w:val="18"/>
          <w:szCs w:val="18"/>
        </w:rPr>
        <w:t>, and 0-9) for simplification. Stack SMS divide the message into parts based on its length, is encoded in Base64 and finally linked with the rest of the headers. During the reception phase, it sorts all the message, removes the headers, merges all the information and finally</w:t>
      </w:r>
      <w:r w:rsidR="009C35C0" w:rsidRPr="00307520">
        <w:rPr>
          <w:color w:val="000000" w:themeColor="text1"/>
          <w:sz w:val="18"/>
          <w:szCs w:val="18"/>
        </w:rPr>
        <w:t>,</w:t>
      </w:r>
      <w:r w:rsidRPr="00307520">
        <w:rPr>
          <w:color w:val="000000" w:themeColor="text1"/>
          <w:sz w:val="18"/>
          <w:szCs w:val="18"/>
        </w:rPr>
        <w:t xml:space="preserve"> deciphers the data.</w:t>
      </w:r>
    </w:p>
    <w:p w14:paraId="63BEDB9C" w14:textId="2BFBDB7F" w:rsidR="000577A3" w:rsidRPr="00307520" w:rsidRDefault="000577A3" w:rsidP="009C35C0">
      <w:pPr>
        <w:rPr>
          <w:color w:val="000000" w:themeColor="text1"/>
          <w:sz w:val="18"/>
          <w:szCs w:val="18"/>
        </w:rPr>
      </w:pPr>
    </w:p>
    <w:p w14:paraId="3A0AB3E6" w14:textId="12727816" w:rsidR="000577A3" w:rsidRPr="00307520" w:rsidRDefault="000577A3" w:rsidP="009C35C0">
      <w:pPr>
        <w:pStyle w:val="ListParagraph"/>
        <w:numPr>
          <w:ilvl w:val="0"/>
          <w:numId w:val="48"/>
        </w:numPr>
        <w:ind w:left="567"/>
        <w:rPr>
          <w:color w:val="000000" w:themeColor="text1"/>
          <w:sz w:val="18"/>
          <w:szCs w:val="18"/>
        </w:rPr>
      </w:pPr>
      <w:r w:rsidRPr="00307520">
        <w:rPr>
          <w:i/>
          <w:color w:val="000000" w:themeColor="text1"/>
          <w:sz w:val="18"/>
          <w:szCs w:val="18"/>
        </w:rPr>
        <w:t>AES</w:t>
      </w:r>
      <w:r w:rsidRPr="00307520">
        <w:rPr>
          <w:color w:val="000000" w:themeColor="text1"/>
          <w:sz w:val="18"/>
          <w:szCs w:val="18"/>
        </w:rPr>
        <w:t>: once again, the content of the message body is retrieved, but now a secret is shared using a challenge (a “response” signal must be received to validate the action). Next step, after getting the secret, it encrypts the main message and split it into several “n” parts based on the message length. The final step sorts the message, remove the headers, join all the parts and finally is decipher.</w:t>
      </w:r>
    </w:p>
    <w:p w14:paraId="02582866" w14:textId="77777777" w:rsidR="005D625F" w:rsidRPr="00307520" w:rsidRDefault="005D625F" w:rsidP="005D625F">
      <w:pPr>
        <w:ind w:left="1136" w:hanging="284"/>
        <w:rPr>
          <w:color w:val="000000" w:themeColor="text1"/>
          <w:sz w:val="18"/>
          <w:szCs w:val="18"/>
        </w:rPr>
      </w:pPr>
    </w:p>
    <w:p w14:paraId="59CA1F87" w14:textId="2E8B00E0" w:rsidR="000577A3" w:rsidRPr="00307520" w:rsidRDefault="00A80C1B" w:rsidP="00A80C1B">
      <w:pPr>
        <w:ind w:left="568" w:firstLine="284"/>
        <w:rPr>
          <w:color w:val="000000" w:themeColor="text1"/>
          <w:sz w:val="18"/>
          <w:szCs w:val="18"/>
        </w:rPr>
      </w:pPr>
      <w:r w:rsidRPr="00307520">
        <w:rPr>
          <w:color w:val="000000" w:themeColor="text1"/>
          <w:sz w:val="18"/>
          <w:szCs w:val="18"/>
        </w:rPr>
        <w:t xml:space="preserve">To </w:t>
      </w:r>
      <w:r w:rsidR="009C35C0" w:rsidRPr="00307520">
        <w:rPr>
          <w:color w:val="000000" w:themeColor="text1"/>
          <w:sz w:val="18"/>
          <w:szCs w:val="18"/>
        </w:rPr>
        <w:t>conclude</w:t>
      </w:r>
      <w:r w:rsidRPr="00307520">
        <w:rPr>
          <w:color w:val="000000" w:themeColor="text1"/>
          <w:sz w:val="18"/>
          <w:szCs w:val="18"/>
        </w:rPr>
        <w:t>, it is possible to send the data without encryption if it is necessary. The base Stack SMS protocol is open to any modifications.</w:t>
      </w:r>
    </w:p>
    <w:p w14:paraId="399DA0D1" w14:textId="77777777" w:rsidR="000577A3" w:rsidRPr="00307520" w:rsidRDefault="000577A3" w:rsidP="00A22ED7">
      <w:pPr>
        <w:rPr>
          <w:color w:val="000000" w:themeColor="text1"/>
          <w:sz w:val="18"/>
          <w:szCs w:val="18"/>
        </w:rPr>
      </w:pPr>
    </w:p>
    <w:p w14:paraId="5274B319" w14:textId="4C58F1D2" w:rsidR="00D6130C" w:rsidRPr="00307520" w:rsidRDefault="00C00F91" w:rsidP="005D625F">
      <w:pPr>
        <w:numPr>
          <w:ilvl w:val="0"/>
          <w:numId w:val="44"/>
        </w:numPr>
        <w:rPr>
          <w:b/>
          <w:color w:val="000000" w:themeColor="text1"/>
          <w:sz w:val="18"/>
          <w:szCs w:val="18"/>
          <w:lang w:val="es-ES"/>
        </w:rPr>
      </w:pPr>
      <w:r w:rsidRPr="00307520">
        <w:rPr>
          <w:b/>
          <w:color w:val="000000" w:themeColor="text1"/>
          <w:sz w:val="18"/>
          <w:szCs w:val="18"/>
          <w:lang w:val="es-ES"/>
        </w:rPr>
        <w:t>UPPER PROTOCOLS</w:t>
      </w:r>
    </w:p>
    <w:p w14:paraId="6207B294" w14:textId="77777777" w:rsidR="005D625F" w:rsidRPr="00307520" w:rsidRDefault="005D625F" w:rsidP="005D625F">
      <w:pPr>
        <w:rPr>
          <w:color w:val="000000" w:themeColor="text1"/>
          <w:sz w:val="18"/>
          <w:szCs w:val="18"/>
          <w:lang w:val="es-ES"/>
        </w:rPr>
      </w:pPr>
    </w:p>
    <w:p w14:paraId="79ED315C" w14:textId="7DC3DD90" w:rsidR="00A80C1B" w:rsidRPr="00307520" w:rsidRDefault="00C00F91" w:rsidP="005D625F">
      <w:pPr>
        <w:ind w:left="568" w:firstLine="152"/>
        <w:rPr>
          <w:color w:val="000000" w:themeColor="text1"/>
          <w:sz w:val="18"/>
          <w:szCs w:val="18"/>
        </w:rPr>
      </w:pPr>
      <w:r w:rsidRPr="00307520">
        <w:rPr>
          <w:color w:val="000000" w:themeColor="text1"/>
          <w:sz w:val="18"/>
          <w:szCs w:val="18"/>
        </w:rPr>
        <w:t>One of the most interesting features of Stack SMS is the possibility to emulate upper application protocols. Thus</w:t>
      </w:r>
      <w:r w:rsidR="00856849" w:rsidRPr="00307520">
        <w:rPr>
          <w:color w:val="000000" w:themeColor="text1"/>
          <w:sz w:val="18"/>
          <w:szCs w:val="18"/>
        </w:rPr>
        <w:t>,</w:t>
      </w:r>
      <w:r w:rsidRPr="00307520">
        <w:rPr>
          <w:color w:val="000000" w:themeColor="text1"/>
          <w:sz w:val="18"/>
          <w:szCs w:val="18"/>
        </w:rPr>
        <w:t xml:space="preserve"> the users can create protocols that can be encapsulated within Stack SMS. </w:t>
      </w:r>
      <w:r w:rsidR="00D1654C" w:rsidRPr="00307520">
        <w:rPr>
          <w:color w:val="000000" w:themeColor="text1"/>
          <w:sz w:val="18"/>
          <w:szCs w:val="18"/>
        </w:rPr>
        <w:t>The following cases are rea</w:t>
      </w:r>
      <w:r w:rsidR="00856849" w:rsidRPr="00307520">
        <w:rPr>
          <w:color w:val="000000" w:themeColor="text1"/>
          <w:sz w:val="18"/>
          <w:szCs w:val="18"/>
        </w:rPr>
        <w:t>l</w:t>
      </w:r>
      <w:r w:rsidR="00D1654C" w:rsidRPr="00307520">
        <w:rPr>
          <w:color w:val="000000" w:themeColor="text1"/>
          <w:sz w:val="18"/>
          <w:szCs w:val="18"/>
        </w:rPr>
        <w:t xml:space="preserve"> Stack SMS implementation examples.</w:t>
      </w:r>
    </w:p>
    <w:p w14:paraId="5557C749" w14:textId="77777777" w:rsidR="00A80C1B" w:rsidRPr="00307520" w:rsidRDefault="00A80C1B" w:rsidP="005D625F">
      <w:pPr>
        <w:ind w:left="568" w:firstLine="152"/>
        <w:rPr>
          <w:color w:val="000000" w:themeColor="text1"/>
          <w:sz w:val="18"/>
          <w:szCs w:val="18"/>
        </w:rPr>
      </w:pPr>
    </w:p>
    <w:p w14:paraId="1E7357F3" w14:textId="77777777" w:rsidR="005115F0" w:rsidRPr="00307520" w:rsidRDefault="005115F0" w:rsidP="005D625F">
      <w:pPr>
        <w:ind w:left="568" w:firstLine="152"/>
        <w:rPr>
          <w:color w:val="000000" w:themeColor="text1"/>
          <w:sz w:val="18"/>
          <w:szCs w:val="18"/>
        </w:rPr>
      </w:pPr>
    </w:p>
    <w:p w14:paraId="4A01BDB3" w14:textId="134D790D" w:rsidR="005115F0" w:rsidRPr="00307520" w:rsidRDefault="005115F0" w:rsidP="005115F0">
      <w:pPr>
        <w:numPr>
          <w:ilvl w:val="1"/>
          <w:numId w:val="44"/>
        </w:numPr>
        <w:rPr>
          <w:color w:val="000000" w:themeColor="text1"/>
          <w:sz w:val="18"/>
          <w:szCs w:val="18"/>
          <w:lang w:val="es-ES"/>
        </w:rPr>
      </w:pPr>
      <w:proofErr w:type="spellStart"/>
      <w:r w:rsidRPr="00307520">
        <w:rPr>
          <w:color w:val="000000" w:themeColor="text1"/>
          <w:sz w:val="18"/>
          <w:szCs w:val="18"/>
          <w:lang w:val="es-ES"/>
        </w:rPr>
        <w:t>Latch</w:t>
      </w:r>
      <w:proofErr w:type="spellEnd"/>
      <w:r w:rsidR="006E0887" w:rsidRPr="00307520">
        <w:rPr>
          <w:color w:val="000000" w:themeColor="text1"/>
          <w:sz w:val="18"/>
          <w:szCs w:val="18"/>
          <w:lang w:val="es-ES"/>
        </w:rPr>
        <w:t xml:space="preserve"> [5]</w:t>
      </w:r>
    </w:p>
    <w:p w14:paraId="3FD74D40" w14:textId="77777777" w:rsidR="005115F0" w:rsidRPr="00307520" w:rsidRDefault="005115F0" w:rsidP="005115F0">
      <w:pPr>
        <w:rPr>
          <w:color w:val="000000" w:themeColor="text1"/>
          <w:sz w:val="18"/>
          <w:szCs w:val="18"/>
          <w:lang w:val="es-ES"/>
        </w:rPr>
      </w:pPr>
    </w:p>
    <w:p w14:paraId="7DEC8EA7" w14:textId="75BF41AC" w:rsidR="00C00F91" w:rsidRPr="00307520" w:rsidRDefault="00D1654C" w:rsidP="00FD1D18">
      <w:pPr>
        <w:ind w:left="720" w:firstLine="284"/>
        <w:rPr>
          <w:color w:val="000000" w:themeColor="text1"/>
          <w:sz w:val="18"/>
          <w:szCs w:val="18"/>
        </w:rPr>
      </w:pPr>
      <w:r w:rsidRPr="00307520">
        <w:rPr>
          <w:color w:val="000000" w:themeColor="text1"/>
          <w:sz w:val="18"/>
          <w:szCs w:val="18"/>
        </w:rPr>
        <w:t>Latch gives the possibility to add a new security layer for any service implemented (Latch SDKs are available for Android and iOS). This tool allows using a virtual latch to block or authorize any operations already configured with Latch app.</w:t>
      </w:r>
    </w:p>
    <w:p w14:paraId="4D4C4CC0" w14:textId="77777777" w:rsidR="00FD1D18" w:rsidRPr="00307520" w:rsidRDefault="00FD1D18" w:rsidP="00FD1D18">
      <w:pPr>
        <w:ind w:left="720" w:firstLine="284"/>
        <w:rPr>
          <w:color w:val="000000" w:themeColor="text1"/>
          <w:sz w:val="18"/>
          <w:szCs w:val="18"/>
        </w:rPr>
      </w:pPr>
    </w:p>
    <w:p w14:paraId="5D2A3B4E" w14:textId="4FBD0B7E" w:rsidR="00D1654C" w:rsidRPr="00307520" w:rsidRDefault="00D1654C" w:rsidP="005115F0">
      <w:pPr>
        <w:ind w:left="720"/>
        <w:rPr>
          <w:color w:val="000000" w:themeColor="text1"/>
          <w:sz w:val="18"/>
          <w:szCs w:val="18"/>
        </w:rPr>
      </w:pPr>
      <w:r w:rsidRPr="00307520">
        <w:rPr>
          <w:color w:val="000000" w:themeColor="text1"/>
          <w:sz w:val="18"/>
          <w:szCs w:val="18"/>
        </w:rPr>
        <w:t xml:space="preserve">Stack SMS allows </w:t>
      </w:r>
      <w:r w:rsidR="00FB1AB4" w:rsidRPr="00307520">
        <w:rPr>
          <w:color w:val="000000" w:themeColor="text1"/>
          <w:sz w:val="18"/>
          <w:szCs w:val="18"/>
        </w:rPr>
        <w:t>full</w:t>
      </w:r>
      <w:r w:rsidRPr="00307520">
        <w:rPr>
          <w:color w:val="000000" w:themeColor="text1"/>
          <w:sz w:val="18"/>
          <w:szCs w:val="18"/>
        </w:rPr>
        <w:t xml:space="preserve"> integration with Latch</w:t>
      </w:r>
      <w:r w:rsidR="00FB1AB4" w:rsidRPr="00307520">
        <w:rPr>
          <w:color w:val="000000" w:themeColor="text1"/>
          <w:sz w:val="18"/>
          <w:szCs w:val="18"/>
        </w:rPr>
        <w:t xml:space="preserve">. It works </w:t>
      </w:r>
      <w:r w:rsidR="0083724E" w:rsidRPr="00307520">
        <w:rPr>
          <w:color w:val="000000" w:themeColor="text1"/>
          <w:sz w:val="18"/>
          <w:szCs w:val="18"/>
        </w:rPr>
        <w:t>encapsulating the communications between Latch and the app protected with it.</w:t>
      </w:r>
      <w:r w:rsidR="00FB1AB4" w:rsidRPr="00307520">
        <w:rPr>
          <w:color w:val="000000" w:themeColor="text1"/>
          <w:sz w:val="18"/>
          <w:szCs w:val="18"/>
        </w:rPr>
        <w:t xml:space="preserve"> </w:t>
      </w:r>
      <w:r w:rsidRPr="00307520">
        <w:rPr>
          <w:color w:val="000000" w:themeColor="text1"/>
          <w:sz w:val="18"/>
          <w:szCs w:val="18"/>
        </w:rPr>
        <w:t xml:space="preserve"> </w:t>
      </w:r>
    </w:p>
    <w:p w14:paraId="73DCFABA" w14:textId="7F8BAC73" w:rsidR="00D1654C" w:rsidRPr="00307520" w:rsidRDefault="00D1654C" w:rsidP="005115F0">
      <w:pPr>
        <w:ind w:left="720"/>
        <w:rPr>
          <w:color w:val="000000" w:themeColor="text1"/>
          <w:sz w:val="18"/>
          <w:szCs w:val="18"/>
        </w:rPr>
      </w:pPr>
    </w:p>
    <w:p w14:paraId="139EACB5" w14:textId="77777777" w:rsidR="004B370A" w:rsidRPr="00307520" w:rsidRDefault="004B370A" w:rsidP="005115F0">
      <w:pPr>
        <w:ind w:left="720"/>
        <w:rPr>
          <w:color w:val="000000" w:themeColor="text1"/>
          <w:sz w:val="18"/>
          <w:szCs w:val="18"/>
        </w:rPr>
      </w:pPr>
    </w:p>
    <w:p w14:paraId="17A2902B" w14:textId="3A9AE87D" w:rsidR="005115F0" w:rsidRPr="00307520" w:rsidRDefault="005C3667" w:rsidP="005115F0">
      <w:pPr>
        <w:ind w:left="720"/>
        <w:rPr>
          <w:i/>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57216" behindDoc="1" locked="0" layoutInCell="1" allowOverlap="1" wp14:anchorId="2BDCB8C1" wp14:editId="1691297D">
            <wp:simplePos x="0" y="0"/>
            <wp:positionH relativeFrom="column">
              <wp:posOffset>266700</wp:posOffset>
            </wp:positionH>
            <wp:positionV relativeFrom="paragraph">
              <wp:posOffset>193040</wp:posOffset>
            </wp:positionV>
            <wp:extent cx="3086100" cy="457200"/>
            <wp:effectExtent l="0" t="0" r="0" b="0"/>
            <wp:wrapTight wrapText="bothSides">
              <wp:wrapPolygon edited="0">
                <wp:start x="0" y="0"/>
                <wp:lineTo x="0" y="21000"/>
                <wp:lineTo x="21511" y="21000"/>
                <wp:lineTo x="21511" y="0"/>
                <wp:lineTo x="0" y="0"/>
              </wp:wrapPolygon>
            </wp:wrapTight>
            <wp:docPr id="94" name="Imagen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9"/>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1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24E" w:rsidRPr="00307520">
        <w:rPr>
          <w:i/>
          <w:color w:val="000000" w:themeColor="text1"/>
          <w:sz w:val="18"/>
          <w:szCs w:val="18"/>
        </w:rPr>
        <w:t>Header</w:t>
      </w:r>
      <w:r w:rsidR="005115F0" w:rsidRPr="00307520">
        <w:rPr>
          <w:i/>
          <w:color w:val="000000" w:themeColor="text1"/>
          <w:sz w:val="18"/>
          <w:szCs w:val="18"/>
        </w:rPr>
        <w:t>:</w:t>
      </w:r>
    </w:p>
    <w:p w14:paraId="6EFDED16" w14:textId="77777777" w:rsidR="0083724E" w:rsidRPr="00307520" w:rsidRDefault="0083724E" w:rsidP="005115F0">
      <w:pPr>
        <w:ind w:left="720"/>
        <w:rPr>
          <w:color w:val="000000" w:themeColor="text1"/>
          <w:sz w:val="18"/>
          <w:szCs w:val="18"/>
        </w:rPr>
      </w:pPr>
    </w:p>
    <w:p w14:paraId="528184C2" w14:textId="04548A61" w:rsidR="005115F0" w:rsidRPr="00307520" w:rsidRDefault="00856849" w:rsidP="005C3667">
      <w:pPr>
        <w:ind w:firstLine="284"/>
        <w:jc w:val="center"/>
        <w:rPr>
          <w:i/>
          <w:color w:val="000000" w:themeColor="text1"/>
          <w:sz w:val="16"/>
          <w:szCs w:val="18"/>
        </w:rPr>
      </w:pPr>
      <w:r w:rsidRPr="00307520">
        <w:rPr>
          <w:i/>
          <w:color w:val="000000" w:themeColor="text1"/>
          <w:sz w:val="16"/>
          <w:szCs w:val="18"/>
        </w:rPr>
        <w:t>Figure 5. Latch integration header for Stack SMS.</w:t>
      </w:r>
    </w:p>
    <w:p w14:paraId="4DCED6B9" w14:textId="40A63F2E" w:rsidR="005115F0" w:rsidRPr="00307520" w:rsidRDefault="005115F0" w:rsidP="00A22ED7">
      <w:pPr>
        <w:rPr>
          <w:color w:val="000000" w:themeColor="text1"/>
          <w:sz w:val="18"/>
          <w:szCs w:val="18"/>
        </w:rPr>
      </w:pPr>
    </w:p>
    <w:p w14:paraId="44D2A1C6" w14:textId="77777777" w:rsidR="005C3667" w:rsidRPr="00307520" w:rsidRDefault="005C3667" w:rsidP="00A22ED7">
      <w:pPr>
        <w:rPr>
          <w:color w:val="000000" w:themeColor="text1"/>
          <w:sz w:val="18"/>
          <w:szCs w:val="18"/>
        </w:rPr>
      </w:pPr>
    </w:p>
    <w:p w14:paraId="0BBA60A9" w14:textId="77777777" w:rsidR="001447BA" w:rsidRPr="00307520" w:rsidRDefault="001447BA" w:rsidP="00962EC1">
      <w:pPr>
        <w:ind w:left="852"/>
        <w:rPr>
          <w:color w:val="000000" w:themeColor="text1"/>
          <w:sz w:val="18"/>
          <w:szCs w:val="18"/>
        </w:rPr>
      </w:pPr>
    </w:p>
    <w:p w14:paraId="0A6B5272" w14:textId="77777777" w:rsidR="001447BA" w:rsidRPr="00307520" w:rsidRDefault="001447BA" w:rsidP="00962EC1">
      <w:pPr>
        <w:ind w:left="852"/>
        <w:rPr>
          <w:color w:val="000000" w:themeColor="text1"/>
          <w:sz w:val="18"/>
          <w:szCs w:val="18"/>
        </w:rPr>
      </w:pPr>
    </w:p>
    <w:p w14:paraId="7AFC29C9" w14:textId="77777777" w:rsidR="001447BA" w:rsidRPr="00307520" w:rsidRDefault="001447BA" w:rsidP="00962EC1">
      <w:pPr>
        <w:ind w:left="852"/>
        <w:rPr>
          <w:color w:val="000000" w:themeColor="text1"/>
          <w:sz w:val="18"/>
          <w:szCs w:val="18"/>
        </w:rPr>
      </w:pPr>
    </w:p>
    <w:p w14:paraId="3269C725" w14:textId="77777777" w:rsidR="001447BA" w:rsidRPr="00307520" w:rsidRDefault="001447BA" w:rsidP="00962EC1">
      <w:pPr>
        <w:ind w:left="852"/>
        <w:rPr>
          <w:color w:val="000000" w:themeColor="text1"/>
          <w:sz w:val="18"/>
          <w:szCs w:val="18"/>
        </w:rPr>
      </w:pPr>
    </w:p>
    <w:p w14:paraId="43C79508" w14:textId="7D1F542E" w:rsidR="00407FB5" w:rsidRPr="00307520" w:rsidRDefault="001447BA" w:rsidP="005471DC">
      <w:pPr>
        <w:ind w:left="852"/>
        <w:rPr>
          <w:color w:val="000000" w:themeColor="text1"/>
          <w:sz w:val="18"/>
          <w:szCs w:val="18"/>
        </w:rPr>
      </w:pPr>
      <w:r w:rsidRPr="00307520">
        <w:rPr>
          <w:color w:val="000000" w:themeColor="text1"/>
          <w:sz w:val="18"/>
          <w:szCs w:val="18"/>
        </w:rPr>
        <w:t xml:space="preserve">The </w:t>
      </w:r>
      <w:r w:rsidR="00856849" w:rsidRPr="00307520">
        <w:rPr>
          <w:color w:val="000000" w:themeColor="text1"/>
          <w:sz w:val="18"/>
          <w:szCs w:val="18"/>
        </w:rPr>
        <w:t>“</w:t>
      </w:r>
      <w:r w:rsidRPr="00307520">
        <w:rPr>
          <w:color w:val="000000" w:themeColor="text1"/>
          <w:sz w:val="18"/>
          <w:szCs w:val="18"/>
        </w:rPr>
        <w:t>header</w:t>
      </w:r>
      <w:r w:rsidR="00856849" w:rsidRPr="00307520">
        <w:rPr>
          <w:color w:val="000000" w:themeColor="text1"/>
          <w:sz w:val="18"/>
          <w:szCs w:val="18"/>
        </w:rPr>
        <w:t>”</w:t>
      </w:r>
      <w:r w:rsidRPr="00307520">
        <w:rPr>
          <w:color w:val="000000" w:themeColor="text1"/>
          <w:sz w:val="18"/>
          <w:szCs w:val="18"/>
        </w:rPr>
        <w:t xml:space="preserve"> fields have the following functions:</w:t>
      </w:r>
    </w:p>
    <w:p w14:paraId="331BFBD2" w14:textId="53987643" w:rsidR="001447BA" w:rsidRPr="00307520" w:rsidRDefault="001447BA" w:rsidP="005471DC">
      <w:pPr>
        <w:ind w:left="852"/>
        <w:rPr>
          <w:color w:val="000000" w:themeColor="text1"/>
          <w:sz w:val="18"/>
          <w:szCs w:val="18"/>
        </w:rPr>
      </w:pPr>
    </w:p>
    <w:p w14:paraId="01F467E8" w14:textId="77777777" w:rsidR="00BF31D7" w:rsidRPr="00307520" w:rsidRDefault="00BF31D7" w:rsidP="00BF31D7">
      <w:pPr>
        <w:ind w:left="852"/>
        <w:rPr>
          <w:color w:val="000000" w:themeColor="text1"/>
          <w:sz w:val="18"/>
          <w:szCs w:val="18"/>
        </w:rPr>
      </w:pPr>
      <w:proofErr w:type="spellStart"/>
      <w:r w:rsidRPr="00307520">
        <w:rPr>
          <w:i/>
          <w:color w:val="000000" w:themeColor="text1"/>
          <w:sz w:val="18"/>
          <w:szCs w:val="18"/>
        </w:rPr>
        <w:t>OperationID</w:t>
      </w:r>
      <w:proofErr w:type="spellEnd"/>
      <w:r w:rsidRPr="00307520">
        <w:rPr>
          <w:i/>
          <w:color w:val="000000" w:themeColor="text1"/>
          <w:sz w:val="18"/>
          <w:szCs w:val="18"/>
        </w:rPr>
        <w:t xml:space="preserve"> (optional, variable size):</w:t>
      </w:r>
      <w:r w:rsidRPr="00307520">
        <w:rPr>
          <w:color w:val="000000" w:themeColor="text1"/>
          <w:sz w:val="18"/>
          <w:szCs w:val="18"/>
        </w:rPr>
        <w:t xml:space="preserve"> operation code checked by </w:t>
      </w:r>
      <w:proofErr w:type="gramStart"/>
      <w:r w:rsidRPr="00307520">
        <w:rPr>
          <w:color w:val="000000" w:themeColor="text1"/>
          <w:sz w:val="18"/>
          <w:szCs w:val="18"/>
        </w:rPr>
        <w:t>Latch..</w:t>
      </w:r>
      <w:proofErr w:type="gramEnd"/>
      <w:r w:rsidRPr="00307520">
        <w:rPr>
          <w:color w:val="000000" w:themeColor="text1"/>
          <w:sz w:val="18"/>
          <w:szCs w:val="18"/>
        </w:rPr>
        <w:t xml:space="preserve"> It is related to the 'latches' associated with an app within Latch.</w:t>
      </w:r>
    </w:p>
    <w:p w14:paraId="1842D187" w14:textId="77777777" w:rsidR="00BF31D7" w:rsidRPr="00307520" w:rsidRDefault="00BF31D7" w:rsidP="00BF31D7">
      <w:pPr>
        <w:ind w:left="852"/>
        <w:rPr>
          <w:color w:val="000000" w:themeColor="text1"/>
          <w:sz w:val="18"/>
          <w:szCs w:val="18"/>
        </w:rPr>
      </w:pPr>
    </w:p>
    <w:p w14:paraId="566CDBE5" w14:textId="7EFE5A7A" w:rsidR="00BF31D7" w:rsidRPr="00307520" w:rsidRDefault="00BF31D7" w:rsidP="00BF31D7">
      <w:pPr>
        <w:ind w:left="852"/>
        <w:rPr>
          <w:color w:val="000000" w:themeColor="text1"/>
          <w:sz w:val="18"/>
          <w:szCs w:val="18"/>
        </w:rPr>
      </w:pPr>
      <w:r w:rsidRPr="00307520">
        <w:rPr>
          <w:i/>
          <w:color w:val="000000" w:themeColor="text1"/>
          <w:sz w:val="18"/>
          <w:szCs w:val="18"/>
        </w:rPr>
        <w:t>ID (variable size):</w:t>
      </w:r>
      <w:r w:rsidRPr="00307520">
        <w:rPr>
          <w:color w:val="000000" w:themeColor="text1"/>
          <w:sz w:val="18"/>
          <w:szCs w:val="18"/>
        </w:rPr>
        <w:t xml:space="preserve"> pack</w:t>
      </w:r>
      <w:r w:rsidR="00856849" w:rsidRPr="00307520">
        <w:rPr>
          <w:color w:val="000000" w:themeColor="text1"/>
          <w:sz w:val="18"/>
          <w:szCs w:val="18"/>
        </w:rPr>
        <w:t>et</w:t>
      </w:r>
      <w:r w:rsidRPr="00307520">
        <w:rPr>
          <w:color w:val="000000" w:themeColor="text1"/>
          <w:sz w:val="18"/>
          <w:szCs w:val="18"/>
        </w:rPr>
        <w:t xml:space="preserve"> identifier.</w:t>
      </w:r>
    </w:p>
    <w:p w14:paraId="293CC559" w14:textId="77777777" w:rsidR="00BF31D7" w:rsidRPr="00307520" w:rsidRDefault="00BF31D7" w:rsidP="00BF31D7">
      <w:pPr>
        <w:ind w:left="852"/>
        <w:rPr>
          <w:color w:val="000000" w:themeColor="text1"/>
          <w:sz w:val="18"/>
          <w:szCs w:val="18"/>
        </w:rPr>
      </w:pPr>
    </w:p>
    <w:p w14:paraId="46E5CFB8" w14:textId="0B5AFAA6" w:rsidR="001447BA" w:rsidRPr="00307520" w:rsidRDefault="00BF31D7" w:rsidP="00BF31D7">
      <w:pPr>
        <w:ind w:left="852"/>
        <w:rPr>
          <w:color w:val="000000" w:themeColor="text1"/>
          <w:sz w:val="18"/>
          <w:szCs w:val="18"/>
        </w:rPr>
      </w:pPr>
      <w:r w:rsidRPr="00307520">
        <w:rPr>
          <w:i/>
          <w:color w:val="000000" w:themeColor="text1"/>
          <w:sz w:val="18"/>
          <w:szCs w:val="18"/>
        </w:rPr>
        <w:t>Account-ID:</w:t>
      </w:r>
      <w:r w:rsidRPr="00307520">
        <w:rPr>
          <w:color w:val="000000" w:themeColor="text1"/>
          <w:sz w:val="18"/>
          <w:szCs w:val="18"/>
        </w:rPr>
        <w:t xml:space="preserve"> this label is related to the Latch app to identify the main “latch.” It is a mandatory field. It is possible to check or modify the status, depending on the value of the field.</w:t>
      </w:r>
    </w:p>
    <w:p w14:paraId="3C4E6C60" w14:textId="77777777" w:rsidR="00BF31D7" w:rsidRPr="00307520" w:rsidRDefault="00BF31D7" w:rsidP="00BF31D7">
      <w:pPr>
        <w:ind w:left="852"/>
        <w:rPr>
          <w:color w:val="000000" w:themeColor="text1"/>
          <w:sz w:val="18"/>
          <w:szCs w:val="18"/>
        </w:rPr>
      </w:pPr>
    </w:p>
    <w:p w14:paraId="795E96EA" w14:textId="44EC8B96" w:rsidR="001447BA" w:rsidRPr="00307520" w:rsidRDefault="001447BA" w:rsidP="001447BA">
      <w:pPr>
        <w:ind w:left="852"/>
        <w:rPr>
          <w:color w:val="000000" w:themeColor="text1"/>
          <w:sz w:val="18"/>
          <w:szCs w:val="18"/>
        </w:rPr>
      </w:pPr>
      <w:r w:rsidRPr="00307520">
        <w:rPr>
          <w:i/>
          <w:color w:val="000000" w:themeColor="text1"/>
          <w:sz w:val="18"/>
          <w:szCs w:val="18"/>
        </w:rPr>
        <w:t>STATUS (1 bit):</w:t>
      </w:r>
      <w:r w:rsidRPr="00307520">
        <w:rPr>
          <w:color w:val="000000" w:themeColor="text1"/>
          <w:sz w:val="18"/>
          <w:szCs w:val="18"/>
        </w:rPr>
        <w:t xml:space="preserve"> </w:t>
      </w:r>
      <w:r w:rsidR="00BF31D7" w:rsidRPr="00307520">
        <w:rPr>
          <w:color w:val="000000" w:themeColor="text1"/>
          <w:sz w:val="18"/>
          <w:szCs w:val="18"/>
        </w:rPr>
        <w:t>Latch status</w:t>
      </w:r>
      <w:r w:rsidRPr="00307520">
        <w:rPr>
          <w:color w:val="000000" w:themeColor="text1"/>
          <w:sz w:val="18"/>
          <w:szCs w:val="18"/>
        </w:rPr>
        <w:t>, open or closed.</w:t>
      </w:r>
    </w:p>
    <w:p w14:paraId="3CD07D61" w14:textId="77777777" w:rsidR="001447BA" w:rsidRPr="00307520" w:rsidRDefault="001447BA" w:rsidP="001447BA">
      <w:pPr>
        <w:ind w:left="852"/>
        <w:rPr>
          <w:color w:val="000000" w:themeColor="text1"/>
          <w:sz w:val="18"/>
          <w:szCs w:val="18"/>
        </w:rPr>
      </w:pPr>
    </w:p>
    <w:p w14:paraId="2566BB25" w14:textId="1D2E2C11" w:rsidR="001447BA" w:rsidRPr="00307520" w:rsidRDefault="001447BA" w:rsidP="001447BA">
      <w:pPr>
        <w:ind w:left="852"/>
        <w:rPr>
          <w:color w:val="000000" w:themeColor="text1"/>
          <w:sz w:val="18"/>
          <w:szCs w:val="18"/>
        </w:rPr>
      </w:pPr>
      <w:proofErr w:type="spellStart"/>
      <w:r w:rsidRPr="00307520">
        <w:rPr>
          <w:i/>
          <w:color w:val="000000" w:themeColor="text1"/>
          <w:sz w:val="18"/>
          <w:szCs w:val="18"/>
        </w:rPr>
        <w:t>Itsok</w:t>
      </w:r>
      <w:proofErr w:type="spellEnd"/>
      <w:r w:rsidRPr="00307520">
        <w:rPr>
          <w:i/>
          <w:color w:val="000000" w:themeColor="text1"/>
          <w:sz w:val="18"/>
          <w:szCs w:val="18"/>
        </w:rPr>
        <w:t xml:space="preserve"> (1 bit):</w:t>
      </w:r>
      <w:r w:rsidRPr="00307520">
        <w:rPr>
          <w:color w:val="000000" w:themeColor="text1"/>
          <w:sz w:val="18"/>
          <w:szCs w:val="18"/>
        </w:rPr>
        <w:t xml:space="preserve"> </w:t>
      </w:r>
      <w:r w:rsidR="00BF31D7" w:rsidRPr="00307520">
        <w:rPr>
          <w:color w:val="000000" w:themeColor="text1"/>
          <w:sz w:val="18"/>
          <w:szCs w:val="18"/>
        </w:rPr>
        <w:t>operation execution verification</w:t>
      </w:r>
      <w:r w:rsidRPr="00307520">
        <w:rPr>
          <w:color w:val="000000" w:themeColor="text1"/>
          <w:sz w:val="18"/>
          <w:szCs w:val="18"/>
        </w:rPr>
        <w:t>.</w:t>
      </w:r>
    </w:p>
    <w:p w14:paraId="71264A2A" w14:textId="77777777" w:rsidR="001447BA" w:rsidRPr="00307520" w:rsidRDefault="001447BA" w:rsidP="001447BA">
      <w:pPr>
        <w:ind w:left="852"/>
        <w:rPr>
          <w:color w:val="000000" w:themeColor="text1"/>
          <w:sz w:val="18"/>
          <w:szCs w:val="18"/>
        </w:rPr>
      </w:pPr>
    </w:p>
    <w:p w14:paraId="42F430B6" w14:textId="214846B7" w:rsidR="005471DC" w:rsidRPr="00307520" w:rsidRDefault="001447BA" w:rsidP="00BF31D7">
      <w:pPr>
        <w:ind w:left="852"/>
        <w:rPr>
          <w:color w:val="000000" w:themeColor="text1"/>
          <w:sz w:val="18"/>
          <w:szCs w:val="18"/>
        </w:rPr>
      </w:pPr>
      <w:r w:rsidRPr="00307520">
        <w:rPr>
          <w:i/>
          <w:color w:val="000000" w:themeColor="text1"/>
          <w:sz w:val="18"/>
          <w:szCs w:val="18"/>
        </w:rPr>
        <w:t>Mode (2 bits):</w:t>
      </w:r>
      <w:r w:rsidRPr="00307520">
        <w:rPr>
          <w:color w:val="000000" w:themeColor="text1"/>
          <w:sz w:val="18"/>
          <w:szCs w:val="18"/>
        </w:rPr>
        <w:t xml:space="preserve"> 01 to apply the status of Latch and 10 to </w:t>
      </w:r>
      <w:r w:rsidR="00BF31D7" w:rsidRPr="00307520">
        <w:rPr>
          <w:color w:val="000000" w:themeColor="text1"/>
          <w:sz w:val="18"/>
          <w:szCs w:val="18"/>
        </w:rPr>
        <w:t>check it</w:t>
      </w:r>
      <w:r w:rsidRPr="00307520">
        <w:rPr>
          <w:color w:val="000000" w:themeColor="text1"/>
          <w:sz w:val="18"/>
          <w:szCs w:val="18"/>
        </w:rPr>
        <w:t>.</w:t>
      </w:r>
    </w:p>
    <w:p w14:paraId="2CFD8D69" w14:textId="77777777" w:rsidR="005471DC" w:rsidRPr="00307520" w:rsidRDefault="005471DC" w:rsidP="005471DC">
      <w:pPr>
        <w:ind w:left="852"/>
        <w:rPr>
          <w:color w:val="000000" w:themeColor="text1"/>
          <w:sz w:val="18"/>
          <w:szCs w:val="18"/>
        </w:rPr>
      </w:pPr>
    </w:p>
    <w:p w14:paraId="1626C013" w14:textId="77777777" w:rsidR="005471DC" w:rsidRPr="00307520" w:rsidRDefault="005471DC" w:rsidP="005471DC">
      <w:pPr>
        <w:ind w:left="852"/>
        <w:rPr>
          <w:color w:val="000000" w:themeColor="text1"/>
          <w:sz w:val="18"/>
          <w:szCs w:val="18"/>
        </w:rPr>
      </w:pPr>
    </w:p>
    <w:p w14:paraId="67A364F4" w14:textId="162899E8" w:rsidR="005471DC" w:rsidRPr="00307520" w:rsidRDefault="004B370A" w:rsidP="005471DC">
      <w:pPr>
        <w:ind w:left="852"/>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64896" behindDoc="1" locked="0" layoutInCell="1" allowOverlap="1" wp14:anchorId="58EE693E" wp14:editId="7BC4BE78">
            <wp:simplePos x="0" y="0"/>
            <wp:positionH relativeFrom="column">
              <wp:posOffset>1198245</wp:posOffset>
            </wp:positionH>
            <wp:positionV relativeFrom="paragraph">
              <wp:posOffset>0</wp:posOffset>
            </wp:positionV>
            <wp:extent cx="1012825" cy="1772285"/>
            <wp:effectExtent l="0" t="0" r="3175" b="5715"/>
            <wp:wrapTight wrapText="bothSides">
              <wp:wrapPolygon edited="0">
                <wp:start x="0" y="0"/>
                <wp:lineTo x="0" y="21515"/>
                <wp:lineTo x="21397" y="21515"/>
                <wp:lineTo x="2139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12825" cy="1772285"/>
                    </a:xfrm>
                    <a:prstGeom prst="rect">
                      <a:avLst/>
                    </a:prstGeom>
                  </pic:spPr>
                </pic:pic>
              </a:graphicData>
            </a:graphic>
            <wp14:sizeRelH relativeFrom="margin">
              <wp14:pctWidth>0</wp14:pctWidth>
            </wp14:sizeRelH>
            <wp14:sizeRelV relativeFrom="margin">
              <wp14:pctHeight>0</wp14:pctHeight>
            </wp14:sizeRelV>
          </wp:anchor>
        </w:drawing>
      </w:r>
    </w:p>
    <w:p w14:paraId="0264CC7F" w14:textId="77777777" w:rsidR="005471DC" w:rsidRPr="00307520" w:rsidRDefault="005471DC" w:rsidP="005471DC">
      <w:pPr>
        <w:ind w:left="852"/>
        <w:rPr>
          <w:color w:val="000000" w:themeColor="text1"/>
          <w:sz w:val="18"/>
          <w:szCs w:val="18"/>
        </w:rPr>
      </w:pPr>
    </w:p>
    <w:p w14:paraId="7005CE2B" w14:textId="77777777" w:rsidR="005471DC" w:rsidRPr="00307520" w:rsidRDefault="005471DC" w:rsidP="005471DC">
      <w:pPr>
        <w:ind w:left="852"/>
        <w:rPr>
          <w:color w:val="000000" w:themeColor="text1"/>
          <w:sz w:val="18"/>
          <w:szCs w:val="18"/>
        </w:rPr>
      </w:pPr>
    </w:p>
    <w:p w14:paraId="29C34402" w14:textId="77777777" w:rsidR="005471DC" w:rsidRPr="00307520" w:rsidRDefault="005471DC" w:rsidP="005471DC">
      <w:pPr>
        <w:ind w:left="852"/>
        <w:rPr>
          <w:color w:val="000000" w:themeColor="text1"/>
          <w:sz w:val="18"/>
          <w:szCs w:val="18"/>
        </w:rPr>
      </w:pPr>
    </w:p>
    <w:p w14:paraId="4314B8FF" w14:textId="77777777" w:rsidR="005471DC" w:rsidRPr="00307520" w:rsidRDefault="005471DC" w:rsidP="005471DC">
      <w:pPr>
        <w:ind w:left="852"/>
        <w:rPr>
          <w:color w:val="000000" w:themeColor="text1"/>
          <w:sz w:val="18"/>
          <w:szCs w:val="18"/>
        </w:rPr>
      </w:pPr>
    </w:p>
    <w:p w14:paraId="0D09F84A" w14:textId="77777777" w:rsidR="005471DC" w:rsidRPr="00307520" w:rsidRDefault="005471DC" w:rsidP="005471DC">
      <w:pPr>
        <w:ind w:left="852"/>
        <w:rPr>
          <w:color w:val="000000" w:themeColor="text1"/>
          <w:sz w:val="18"/>
          <w:szCs w:val="18"/>
        </w:rPr>
      </w:pPr>
    </w:p>
    <w:p w14:paraId="5286E6B4" w14:textId="77777777" w:rsidR="005471DC" w:rsidRPr="00307520" w:rsidRDefault="005471DC" w:rsidP="005471DC">
      <w:pPr>
        <w:ind w:left="852"/>
        <w:rPr>
          <w:color w:val="000000" w:themeColor="text1"/>
          <w:sz w:val="18"/>
          <w:szCs w:val="18"/>
        </w:rPr>
      </w:pPr>
    </w:p>
    <w:p w14:paraId="1C4D6D98" w14:textId="038E5851" w:rsidR="005471DC" w:rsidRPr="00307520" w:rsidRDefault="005471DC" w:rsidP="005471DC">
      <w:pPr>
        <w:ind w:left="852"/>
        <w:rPr>
          <w:color w:val="000000" w:themeColor="text1"/>
          <w:sz w:val="18"/>
          <w:szCs w:val="18"/>
        </w:rPr>
      </w:pPr>
    </w:p>
    <w:p w14:paraId="06DEC9A9" w14:textId="2BEB0EA5" w:rsidR="004B370A" w:rsidRPr="00307520" w:rsidRDefault="004B370A" w:rsidP="005471DC">
      <w:pPr>
        <w:ind w:left="852"/>
        <w:rPr>
          <w:color w:val="000000" w:themeColor="text1"/>
          <w:sz w:val="18"/>
          <w:szCs w:val="18"/>
        </w:rPr>
      </w:pPr>
    </w:p>
    <w:p w14:paraId="739D96E5" w14:textId="7FB2CFEA" w:rsidR="004B370A" w:rsidRPr="00307520" w:rsidRDefault="004B370A" w:rsidP="005471DC">
      <w:pPr>
        <w:ind w:left="852"/>
        <w:rPr>
          <w:color w:val="000000" w:themeColor="text1"/>
          <w:sz w:val="18"/>
          <w:szCs w:val="18"/>
        </w:rPr>
      </w:pPr>
    </w:p>
    <w:p w14:paraId="09DF469D" w14:textId="55A49939" w:rsidR="004B370A" w:rsidRPr="00307520" w:rsidRDefault="004B370A" w:rsidP="005471DC">
      <w:pPr>
        <w:ind w:left="852"/>
        <w:rPr>
          <w:color w:val="000000" w:themeColor="text1"/>
          <w:sz w:val="18"/>
          <w:szCs w:val="18"/>
        </w:rPr>
      </w:pPr>
    </w:p>
    <w:p w14:paraId="240BF234" w14:textId="77777777" w:rsidR="004B370A" w:rsidRPr="00307520" w:rsidRDefault="004B370A" w:rsidP="00A22ED7">
      <w:pPr>
        <w:rPr>
          <w:color w:val="000000" w:themeColor="text1"/>
          <w:sz w:val="18"/>
          <w:szCs w:val="18"/>
        </w:rPr>
      </w:pPr>
    </w:p>
    <w:p w14:paraId="5F76EB35" w14:textId="77777777" w:rsidR="00962EC1" w:rsidRPr="00307520" w:rsidRDefault="00962EC1" w:rsidP="00A22ED7">
      <w:pPr>
        <w:rPr>
          <w:color w:val="000000" w:themeColor="text1"/>
          <w:sz w:val="18"/>
          <w:szCs w:val="18"/>
        </w:rPr>
      </w:pPr>
    </w:p>
    <w:p w14:paraId="702A3CD3" w14:textId="77777777" w:rsidR="00962EC1" w:rsidRPr="00307520" w:rsidRDefault="00962EC1" w:rsidP="00A22ED7">
      <w:pPr>
        <w:rPr>
          <w:color w:val="000000" w:themeColor="text1"/>
          <w:sz w:val="18"/>
          <w:szCs w:val="18"/>
        </w:rPr>
      </w:pPr>
    </w:p>
    <w:p w14:paraId="1F6C4C10" w14:textId="39529020" w:rsidR="005471DC" w:rsidRPr="00307520" w:rsidRDefault="0011244D" w:rsidP="005471DC">
      <w:pPr>
        <w:jc w:val="center"/>
        <w:rPr>
          <w:i/>
          <w:color w:val="000000" w:themeColor="text1"/>
          <w:sz w:val="16"/>
          <w:szCs w:val="18"/>
        </w:rPr>
      </w:pPr>
      <w:r w:rsidRPr="00307520">
        <w:rPr>
          <w:i/>
          <w:color w:val="000000" w:themeColor="text1"/>
          <w:sz w:val="16"/>
          <w:szCs w:val="18"/>
        </w:rPr>
        <w:t xml:space="preserve">          </w:t>
      </w:r>
      <w:r w:rsidR="00856849" w:rsidRPr="00307520">
        <w:rPr>
          <w:i/>
          <w:color w:val="000000" w:themeColor="text1"/>
          <w:sz w:val="16"/>
          <w:szCs w:val="18"/>
        </w:rPr>
        <w:t xml:space="preserve"> Figure 6. Latch control panel example.</w:t>
      </w:r>
    </w:p>
    <w:p w14:paraId="18AEBA63" w14:textId="77777777" w:rsidR="00962EC1" w:rsidRPr="00307520" w:rsidRDefault="00962EC1" w:rsidP="00A22ED7">
      <w:pPr>
        <w:rPr>
          <w:color w:val="000000" w:themeColor="text1"/>
          <w:sz w:val="18"/>
          <w:szCs w:val="18"/>
        </w:rPr>
      </w:pPr>
    </w:p>
    <w:p w14:paraId="023120C4" w14:textId="77777777" w:rsidR="0011244D" w:rsidRPr="00307520" w:rsidRDefault="00A858D5" w:rsidP="00A22ED7">
      <w:pPr>
        <w:rPr>
          <w:i/>
          <w:color w:val="000000" w:themeColor="text1"/>
          <w:sz w:val="18"/>
          <w:szCs w:val="18"/>
        </w:rPr>
      </w:pPr>
      <w:r w:rsidRPr="00307520">
        <w:rPr>
          <w:color w:val="000000" w:themeColor="text1"/>
          <w:sz w:val="18"/>
          <w:szCs w:val="18"/>
        </w:rPr>
        <w:tab/>
      </w:r>
      <w:r w:rsidRPr="00307520">
        <w:rPr>
          <w:color w:val="000000" w:themeColor="text1"/>
          <w:sz w:val="18"/>
          <w:szCs w:val="18"/>
        </w:rPr>
        <w:tab/>
      </w:r>
      <w:r w:rsidRPr="00307520">
        <w:rPr>
          <w:color w:val="000000" w:themeColor="text1"/>
          <w:sz w:val="18"/>
          <w:szCs w:val="18"/>
        </w:rPr>
        <w:tab/>
      </w:r>
    </w:p>
    <w:p w14:paraId="31C2A68B" w14:textId="2C6A02CE" w:rsidR="00A858D5" w:rsidRPr="00307520" w:rsidRDefault="00856849" w:rsidP="0011244D">
      <w:pPr>
        <w:ind w:left="284" w:firstLine="284"/>
        <w:rPr>
          <w:i/>
          <w:color w:val="000000" w:themeColor="text1"/>
          <w:sz w:val="18"/>
          <w:szCs w:val="18"/>
        </w:rPr>
      </w:pPr>
      <w:proofErr w:type="spellStart"/>
      <w:r w:rsidRPr="00307520">
        <w:rPr>
          <w:i/>
          <w:color w:val="000000" w:themeColor="text1"/>
          <w:sz w:val="18"/>
          <w:szCs w:val="18"/>
        </w:rPr>
        <w:t>Conecction</w:t>
      </w:r>
      <w:proofErr w:type="spellEnd"/>
      <w:r w:rsidRPr="00307520">
        <w:rPr>
          <w:i/>
          <w:color w:val="000000" w:themeColor="text1"/>
          <w:sz w:val="18"/>
          <w:szCs w:val="18"/>
        </w:rPr>
        <w:t>:</w:t>
      </w:r>
    </w:p>
    <w:p w14:paraId="137BE3D7" w14:textId="77777777" w:rsidR="00A858D5" w:rsidRPr="00307520" w:rsidRDefault="00980D47" w:rsidP="00A22ED7">
      <w:pPr>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58240" behindDoc="1" locked="0" layoutInCell="1" allowOverlap="1" wp14:anchorId="6ABFF49C" wp14:editId="5D67554E">
            <wp:simplePos x="0" y="0"/>
            <wp:positionH relativeFrom="column">
              <wp:posOffset>938343</wp:posOffset>
            </wp:positionH>
            <wp:positionV relativeFrom="paragraph">
              <wp:posOffset>110639</wp:posOffset>
            </wp:positionV>
            <wp:extent cx="1747520" cy="3406140"/>
            <wp:effectExtent l="0" t="0" r="5080" b="0"/>
            <wp:wrapTight wrapText="bothSides">
              <wp:wrapPolygon edited="0">
                <wp:start x="0" y="0"/>
                <wp:lineTo x="0" y="21503"/>
                <wp:lineTo x="21506" y="21503"/>
                <wp:lineTo x="21506" y="0"/>
                <wp:lineTo x="0" y="0"/>
              </wp:wrapPolygon>
            </wp:wrapTight>
            <wp:docPr id="93"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7520"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06236" w14:textId="77777777" w:rsidR="00A858D5" w:rsidRPr="00307520" w:rsidRDefault="00A858D5" w:rsidP="00A22ED7">
      <w:pPr>
        <w:rPr>
          <w:color w:val="000000" w:themeColor="text1"/>
          <w:sz w:val="18"/>
          <w:szCs w:val="18"/>
        </w:rPr>
      </w:pPr>
    </w:p>
    <w:p w14:paraId="45246073" w14:textId="77777777" w:rsidR="00A858D5" w:rsidRPr="00307520" w:rsidRDefault="00A858D5" w:rsidP="00A22ED7">
      <w:pPr>
        <w:rPr>
          <w:color w:val="000000" w:themeColor="text1"/>
          <w:sz w:val="18"/>
          <w:szCs w:val="18"/>
        </w:rPr>
      </w:pPr>
      <w:r w:rsidRPr="00307520">
        <w:rPr>
          <w:color w:val="000000" w:themeColor="text1"/>
          <w:sz w:val="18"/>
          <w:szCs w:val="18"/>
        </w:rPr>
        <w:tab/>
      </w:r>
      <w:r w:rsidRPr="00307520">
        <w:rPr>
          <w:color w:val="000000" w:themeColor="text1"/>
          <w:sz w:val="18"/>
          <w:szCs w:val="18"/>
        </w:rPr>
        <w:tab/>
      </w:r>
      <w:r w:rsidRPr="00307520">
        <w:rPr>
          <w:color w:val="000000" w:themeColor="text1"/>
          <w:sz w:val="18"/>
          <w:szCs w:val="18"/>
        </w:rPr>
        <w:tab/>
      </w:r>
    </w:p>
    <w:p w14:paraId="1F94E369" w14:textId="77777777" w:rsidR="00A858D5" w:rsidRPr="00307520" w:rsidRDefault="00A858D5" w:rsidP="00A22ED7">
      <w:pPr>
        <w:rPr>
          <w:color w:val="000000" w:themeColor="text1"/>
          <w:sz w:val="18"/>
          <w:szCs w:val="18"/>
        </w:rPr>
      </w:pPr>
    </w:p>
    <w:p w14:paraId="2DE4FF7F" w14:textId="77777777" w:rsidR="00A858D5" w:rsidRPr="00307520" w:rsidRDefault="00A858D5" w:rsidP="00A22ED7">
      <w:pPr>
        <w:rPr>
          <w:color w:val="000000" w:themeColor="text1"/>
          <w:sz w:val="18"/>
          <w:szCs w:val="18"/>
        </w:rPr>
      </w:pPr>
    </w:p>
    <w:p w14:paraId="452A887F" w14:textId="77777777" w:rsidR="005115F0" w:rsidRPr="00307520" w:rsidRDefault="005115F0" w:rsidP="00A22ED7">
      <w:pPr>
        <w:rPr>
          <w:color w:val="000000" w:themeColor="text1"/>
          <w:sz w:val="18"/>
          <w:szCs w:val="18"/>
        </w:rPr>
      </w:pPr>
    </w:p>
    <w:p w14:paraId="0BC3566B" w14:textId="77777777" w:rsidR="005115F0" w:rsidRPr="00307520" w:rsidRDefault="005115F0" w:rsidP="00A22ED7">
      <w:pPr>
        <w:rPr>
          <w:color w:val="000000" w:themeColor="text1"/>
          <w:sz w:val="18"/>
          <w:szCs w:val="18"/>
        </w:rPr>
      </w:pPr>
    </w:p>
    <w:p w14:paraId="5FD6F806" w14:textId="77777777" w:rsidR="005115F0" w:rsidRPr="00307520" w:rsidRDefault="005115F0" w:rsidP="00A22ED7">
      <w:pPr>
        <w:rPr>
          <w:color w:val="000000" w:themeColor="text1"/>
          <w:sz w:val="18"/>
          <w:szCs w:val="18"/>
        </w:rPr>
      </w:pPr>
    </w:p>
    <w:p w14:paraId="54F5DE03" w14:textId="77777777" w:rsidR="005115F0" w:rsidRPr="00307520" w:rsidRDefault="005115F0" w:rsidP="00A22ED7">
      <w:pPr>
        <w:rPr>
          <w:color w:val="000000" w:themeColor="text1"/>
          <w:sz w:val="18"/>
          <w:szCs w:val="18"/>
        </w:rPr>
      </w:pPr>
    </w:p>
    <w:p w14:paraId="7752FF24" w14:textId="77777777" w:rsidR="005115F0" w:rsidRPr="00307520" w:rsidRDefault="005115F0" w:rsidP="00A22ED7">
      <w:pPr>
        <w:rPr>
          <w:color w:val="000000" w:themeColor="text1"/>
          <w:sz w:val="18"/>
          <w:szCs w:val="18"/>
        </w:rPr>
      </w:pPr>
    </w:p>
    <w:p w14:paraId="4612F10D" w14:textId="77777777" w:rsidR="005115F0" w:rsidRPr="00307520" w:rsidRDefault="005115F0" w:rsidP="00A22ED7">
      <w:pPr>
        <w:rPr>
          <w:color w:val="000000" w:themeColor="text1"/>
          <w:sz w:val="18"/>
          <w:szCs w:val="18"/>
        </w:rPr>
      </w:pPr>
    </w:p>
    <w:p w14:paraId="5FB66BFE" w14:textId="77777777" w:rsidR="005115F0" w:rsidRPr="00307520" w:rsidRDefault="005115F0" w:rsidP="00A22ED7">
      <w:pPr>
        <w:rPr>
          <w:color w:val="000000" w:themeColor="text1"/>
          <w:sz w:val="18"/>
          <w:szCs w:val="18"/>
        </w:rPr>
      </w:pPr>
    </w:p>
    <w:p w14:paraId="7459DB2B" w14:textId="77777777" w:rsidR="005115F0" w:rsidRPr="00307520" w:rsidRDefault="005115F0" w:rsidP="00A22ED7">
      <w:pPr>
        <w:rPr>
          <w:color w:val="000000" w:themeColor="text1"/>
          <w:sz w:val="18"/>
          <w:szCs w:val="18"/>
        </w:rPr>
      </w:pPr>
    </w:p>
    <w:p w14:paraId="3639F00A" w14:textId="77777777" w:rsidR="005115F0" w:rsidRPr="00307520" w:rsidRDefault="005115F0" w:rsidP="00A22ED7">
      <w:pPr>
        <w:rPr>
          <w:color w:val="000000" w:themeColor="text1"/>
          <w:sz w:val="18"/>
          <w:szCs w:val="18"/>
        </w:rPr>
      </w:pPr>
    </w:p>
    <w:p w14:paraId="67BA8D5E" w14:textId="77777777" w:rsidR="005115F0" w:rsidRPr="00307520" w:rsidRDefault="005115F0" w:rsidP="00A22ED7">
      <w:pPr>
        <w:rPr>
          <w:color w:val="000000" w:themeColor="text1"/>
          <w:sz w:val="18"/>
          <w:szCs w:val="18"/>
        </w:rPr>
      </w:pPr>
    </w:p>
    <w:p w14:paraId="7ACE31E7" w14:textId="77777777" w:rsidR="00D6130C" w:rsidRPr="00307520" w:rsidRDefault="00D6130C" w:rsidP="00A22ED7">
      <w:pPr>
        <w:rPr>
          <w:color w:val="000000" w:themeColor="text1"/>
          <w:sz w:val="18"/>
          <w:szCs w:val="18"/>
        </w:rPr>
      </w:pPr>
    </w:p>
    <w:p w14:paraId="535D5431" w14:textId="77777777" w:rsidR="00D6130C" w:rsidRPr="00307520" w:rsidRDefault="00D6130C" w:rsidP="00A22ED7">
      <w:pPr>
        <w:rPr>
          <w:color w:val="000000" w:themeColor="text1"/>
          <w:sz w:val="18"/>
          <w:szCs w:val="18"/>
        </w:rPr>
      </w:pPr>
    </w:p>
    <w:p w14:paraId="3E73BD95" w14:textId="77777777" w:rsidR="00D6130C" w:rsidRPr="00307520" w:rsidRDefault="00D6130C" w:rsidP="00A22ED7">
      <w:pPr>
        <w:rPr>
          <w:color w:val="000000" w:themeColor="text1"/>
          <w:sz w:val="18"/>
          <w:szCs w:val="18"/>
        </w:rPr>
      </w:pPr>
    </w:p>
    <w:p w14:paraId="793CD88A" w14:textId="77777777" w:rsidR="005971A7" w:rsidRPr="00307520" w:rsidRDefault="005971A7" w:rsidP="00A22ED7">
      <w:pPr>
        <w:rPr>
          <w:color w:val="000000" w:themeColor="text1"/>
          <w:sz w:val="18"/>
          <w:szCs w:val="18"/>
        </w:rPr>
      </w:pPr>
    </w:p>
    <w:p w14:paraId="2E4C170D" w14:textId="77777777" w:rsidR="005971A7" w:rsidRPr="00307520" w:rsidRDefault="005971A7" w:rsidP="00A22ED7">
      <w:pPr>
        <w:rPr>
          <w:color w:val="000000" w:themeColor="text1"/>
          <w:sz w:val="18"/>
          <w:szCs w:val="18"/>
        </w:rPr>
      </w:pPr>
    </w:p>
    <w:p w14:paraId="381D1D5F" w14:textId="77777777" w:rsidR="005971A7" w:rsidRPr="00307520" w:rsidRDefault="005971A7" w:rsidP="00A22ED7">
      <w:pPr>
        <w:rPr>
          <w:color w:val="000000" w:themeColor="text1"/>
          <w:sz w:val="18"/>
          <w:szCs w:val="18"/>
        </w:rPr>
      </w:pPr>
    </w:p>
    <w:p w14:paraId="4FFCA292" w14:textId="77777777" w:rsidR="005971A7" w:rsidRPr="00307520" w:rsidRDefault="005971A7" w:rsidP="00A22ED7">
      <w:pPr>
        <w:rPr>
          <w:color w:val="000000" w:themeColor="text1"/>
          <w:sz w:val="18"/>
          <w:szCs w:val="18"/>
        </w:rPr>
      </w:pPr>
    </w:p>
    <w:p w14:paraId="29F5ABCF" w14:textId="77777777" w:rsidR="005971A7" w:rsidRPr="00307520" w:rsidRDefault="005971A7" w:rsidP="00A22ED7">
      <w:pPr>
        <w:rPr>
          <w:color w:val="000000" w:themeColor="text1"/>
          <w:sz w:val="18"/>
          <w:szCs w:val="18"/>
        </w:rPr>
      </w:pPr>
    </w:p>
    <w:p w14:paraId="50CCE5D6" w14:textId="52D6D5B5" w:rsidR="005971A7" w:rsidRPr="00307520" w:rsidRDefault="005971A7" w:rsidP="00A22ED7">
      <w:pPr>
        <w:rPr>
          <w:color w:val="000000" w:themeColor="text1"/>
          <w:sz w:val="18"/>
          <w:szCs w:val="18"/>
        </w:rPr>
      </w:pPr>
    </w:p>
    <w:p w14:paraId="16D160BD" w14:textId="79790048" w:rsidR="004B370A" w:rsidRPr="00307520" w:rsidRDefault="004B370A" w:rsidP="00A22ED7">
      <w:pPr>
        <w:rPr>
          <w:color w:val="000000" w:themeColor="text1"/>
          <w:sz w:val="18"/>
          <w:szCs w:val="18"/>
        </w:rPr>
      </w:pPr>
    </w:p>
    <w:p w14:paraId="320CD141" w14:textId="30C47146" w:rsidR="004B370A" w:rsidRPr="00307520" w:rsidRDefault="004B370A" w:rsidP="00A22ED7">
      <w:pPr>
        <w:rPr>
          <w:color w:val="000000" w:themeColor="text1"/>
          <w:sz w:val="18"/>
          <w:szCs w:val="18"/>
        </w:rPr>
      </w:pPr>
    </w:p>
    <w:p w14:paraId="7B3A48EB" w14:textId="77777777" w:rsidR="004B370A" w:rsidRPr="00307520" w:rsidRDefault="004B370A" w:rsidP="00A22ED7">
      <w:pPr>
        <w:rPr>
          <w:color w:val="000000" w:themeColor="text1"/>
          <w:sz w:val="18"/>
          <w:szCs w:val="18"/>
        </w:rPr>
      </w:pPr>
    </w:p>
    <w:p w14:paraId="419AD04D" w14:textId="017D3241" w:rsidR="00025BF7" w:rsidRPr="00307520" w:rsidRDefault="00856849" w:rsidP="0011244D">
      <w:pPr>
        <w:jc w:val="center"/>
        <w:rPr>
          <w:i/>
          <w:color w:val="000000" w:themeColor="text1"/>
          <w:sz w:val="16"/>
          <w:szCs w:val="18"/>
        </w:rPr>
      </w:pPr>
      <w:r w:rsidRPr="004E6708">
        <w:rPr>
          <w:i/>
          <w:color w:val="000000" w:themeColor="text1"/>
          <w:sz w:val="16"/>
          <w:szCs w:val="18"/>
        </w:rPr>
        <w:t xml:space="preserve">. </w:t>
      </w:r>
      <w:r w:rsidRPr="00307520">
        <w:rPr>
          <w:i/>
          <w:color w:val="000000" w:themeColor="text1"/>
          <w:sz w:val="16"/>
          <w:szCs w:val="18"/>
        </w:rPr>
        <w:t>Figure 7. Connection format to apply a Latch state or check it.</w:t>
      </w:r>
    </w:p>
    <w:p w14:paraId="6B35FEAD" w14:textId="77777777" w:rsidR="00025BF7" w:rsidRPr="00307520" w:rsidRDefault="00025BF7" w:rsidP="006641FB">
      <w:pPr>
        <w:rPr>
          <w:color w:val="000000" w:themeColor="text1"/>
          <w:sz w:val="18"/>
          <w:szCs w:val="18"/>
        </w:rPr>
      </w:pPr>
    </w:p>
    <w:p w14:paraId="1178117C" w14:textId="77777777" w:rsidR="00980D47" w:rsidRPr="00307520" w:rsidRDefault="00980D47" w:rsidP="006641FB">
      <w:pPr>
        <w:rPr>
          <w:color w:val="000000" w:themeColor="text1"/>
          <w:sz w:val="18"/>
          <w:szCs w:val="18"/>
        </w:rPr>
      </w:pPr>
    </w:p>
    <w:p w14:paraId="46438568" w14:textId="77777777" w:rsidR="00A858D5" w:rsidRPr="00307520" w:rsidRDefault="003402E7" w:rsidP="00A858D5">
      <w:pPr>
        <w:numPr>
          <w:ilvl w:val="1"/>
          <w:numId w:val="44"/>
        </w:numPr>
        <w:rPr>
          <w:color w:val="000000" w:themeColor="text1"/>
          <w:sz w:val="18"/>
          <w:szCs w:val="18"/>
          <w:lang w:val="en-GB"/>
        </w:rPr>
      </w:pPr>
      <w:r w:rsidRPr="00307520">
        <w:rPr>
          <w:color w:val="000000" w:themeColor="text1"/>
          <w:sz w:val="18"/>
          <w:szCs w:val="18"/>
          <w:lang w:val="en-GB"/>
        </w:rPr>
        <w:t>Chat</w:t>
      </w:r>
    </w:p>
    <w:p w14:paraId="2761CBF0" w14:textId="77777777" w:rsidR="003402E7" w:rsidRPr="00307520" w:rsidRDefault="003402E7" w:rsidP="003402E7">
      <w:pPr>
        <w:rPr>
          <w:color w:val="000000" w:themeColor="text1"/>
          <w:sz w:val="18"/>
          <w:szCs w:val="18"/>
          <w:lang w:val="en-GB"/>
        </w:rPr>
      </w:pPr>
    </w:p>
    <w:p w14:paraId="6EA89B0A" w14:textId="11EF49C6" w:rsidR="00C54951" w:rsidRPr="00307520" w:rsidRDefault="00C54951" w:rsidP="003402E7">
      <w:pPr>
        <w:ind w:left="568"/>
        <w:rPr>
          <w:color w:val="000000" w:themeColor="text1"/>
          <w:sz w:val="18"/>
          <w:szCs w:val="18"/>
        </w:rPr>
      </w:pPr>
      <w:r w:rsidRPr="00307520">
        <w:rPr>
          <w:color w:val="000000" w:themeColor="text1"/>
          <w:sz w:val="18"/>
          <w:szCs w:val="18"/>
        </w:rPr>
        <w:t xml:space="preserve">The following example shows how SMS Stack can be implemented as a simple chat application, offering new features such as the creation of groups, among others. The </w:t>
      </w:r>
      <w:r w:rsidRPr="00307520">
        <w:rPr>
          <w:color w:val="000000" w:themeColor="text1"/>
          <w:sz w:val="18"/>
          <w:szCs w:val="18"/>
        </w:rPr>
        <w:lastRenderedPageBreak/>
        <w:t xml:space="preserve">difference of this chat with others is that it can work without an Internet connection; </w:t>
      </w:r>
      <w:r w:rsidR="008570ED" w:rsidRPr="00307520">
        <w:rPr>
          <w:color w:val="000000" w:themeColor="text1"/>
          <w:sz w:val="18"/>
          <w:szCs w:val="18"/>
        </w:rPr>
        <w:t xml:space="preserve">only </w:t>
      </w:r>
      <w:r w:rsidRPr="00307520">
        <w:rPr>
          <w:color w:val="000000" w:themeColor="text1"/>
          <w:sz w:val="18"/>
          <w:szCs w:val="18"/>
        </w:rPr>
        <w:t>a GSM connection is necessary.</w:t>
      </w:r>
    </w:p>
    <w:p w14:paraId="18D970F5" w14:textId="68CF1D8D" w:rsidR="00C54951" w:rsidRPr="00307520" w:rsidRDefault="00C54951" w:rsidP="003402E7">
      <w:pPr>
        <w:ind w:left="568"/>
        <w:rPr>
          <w:color w:val="000000" w:themeColor="text1"/>
          <w:sz w:val="18"/>
          <w:szCs w:val="18"/>
        </w:rPr>
      </w:pPr>
    </w:p>
    <w:p w14:paraId="22A28553" w14:textId="4FC2AF4B" w:rsidR="003402E7" w:rsidRPr="00307520" w:rsidRDefault="003402E7" w:rsidP="003402E7">
      <w:pPr>
        <w:ind w:left="568"/>
        <w:rPr>
          <w:color w:val="000000" w:themeColor="text1"/>
          <w:sz w:val="18"/>
          <w:szCs w:val="18"/>
          <w:lang w:val="es-ES"/>
        </w:rPr>
      </w:pPr>
      <w:r w:rsidRPr="00307520">
        <w:rPr>
          <w:color w:val="000000" w:themeColor="text1"/>
          <w:sz w:val="18"/>
          <w:szCs w:val="18"/>
        </w:rPr>
        <w:tab/>
      </w:r>
      <w:proofErr w:type="spellStart"/>
      <w:r w:rsidR="00C54951" w:rsidRPr="00307520">
        <w:rPr>
          <w:color w:val="000000" w:themeColor="text1"/>
          <w:sz w:val="18"/>
          <w:szCs w:val="18"/>
          <w:lang w:val="es-ES"/>
        </w:rPr>
        <w:t>Header</w:t>
      </w:r>
      <w:proofErr w:type="spellEnd"/>
      <w:r w:rsidR="003F2C5C" w:rsidRPr="00307520">
        <w:rPr>
          <w:color w:val="000000" w:themeColor="text1"/>
          <w:sz w:val="18"/>
          <w:szCs w:val="18"/>
          <w:lang w:val="es-ES"/>
        </w:rPr>
        <w:t>:</w:t>
      </w:r>
    </w:p>
    <w:p w14:paraId="4FE19239" w14:textId="2E72EB60" w:rsidR="003402E7" w:rsidRPr="00307520" w:rsidRDefault="00980D47" w:rsidP="003402E7">
      <w:pPr>
        <w:ind w:left="568"/>
        <w:jc w:val="center"/>
        <w:rPr>
          <w:color w:val="000000" w:themeColor="text1"/>
          <w:sz w:val="18"/>
          <w:szCs w:val="18"/>
          <w:lang w:val="es-ES"/>
        </w:rPr>
      </w:pPr>
      <w:r w:rsidRPr="00307520">
        <w:rPr>
          <w:noProof/>
          <w:color w:val="000000" w:themeColor="text1"/>
          <w:sz w:val="18"/>
          <w:szCs w:val="18"/>
          <w:lang w:val="es-ES_tradnl" w:eastAsia="es-ES_tradnl"/>
        </w:rPr>
        <w:drawing>
          <wp:inline distT="0" distB="0" distL="0" distR="0" wp14:anchorId="6CB18E65" wp14:editId="0AB5B07F">
            <wp:extent cx="1515035" cy="1066800"/>
            <wp:effectExtent l="0" t="0" r="0" b="0"/>
            <wp:docPr id="85"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5567" cy="1074216"/>
                    </a:xfrm>
                    <a:prstGeom prst="rect">
                      <a:avLst/>
                    </a:prstGeom>
                    <a:noFill/>
                    <a:ln>
                      <a:noFill/>
                    </a:ln>
                  </pic:spPr>
                </pic:pic>
              </a:graphicData>
            </a:graphic>
          </wp:inline>
        </w:drawing>
      </w:r>
    </w:p>
    <w:p w14:paraId="1BB38314" w14:textId="1A9DD63D" w:rsidR="003402E7" w:rsidRPr="00307520" w:rsidRDefault="003F2C5C" w:rsidP="004B370A">
      <w:pPr>
        <w:ind w:left="284" w:firstLine="284"/>
        <w:jc w:val="center"/>
        <w:rPr>
          <w:i/>
          <w:color w:val="000000" w:themeColor="text1"/>
          <w:sz w:val="16"/>
          <w:szCs w:val="18"/>
        </w:rPr>
      </w:pPr>
      <w:r w:rsidRPr="004E6708">
        <w:rPr>
          <w:i/>
          <w:color w:val="000000" w:themeColor="text1"/>
          <w:sz w:val="16"/>
          <w:szCs w:val="18"/>
        </w:rPr>
        <w:t>Figure 8.</w:t>
      </w:r>
      <w:r w:rsidRPr="00307520">
        <w:rPr>
          <w:i/>
          <w:color w:val="000000" w:themeColor="text1"/>
          <w:sz w:val="16"/>
          <w:szCs w:val="18"/>
        </w:rPr>
        <w:t xml:space="preserve"> Chat header implementation using Stack SMS.</w:t>
      </w:r>
    </w:p>
    <w:p w14:paraId="50B85F18" w14:textId="77777777" w:rsidR="00B926DD" w:rsidRPr="00307520" w:rsidRDefault="00B926DD" w:rsidP="003402E7">
      <w:pPr>
        <w:jc w:val="center"/>
        <w:rPr>
          <w:i/>
          <w:color w:val="000000" w:themeColor="text1"/>
          <w:sz w:val="18"/>
          <w:szCs w:val="18"/>
        </w:rPr>
      </w:pPr>
    </w:p>
    <w:p w14:paraId="7400EC9C" w14:textId="7CE13CDF" w:rsidR="00C54951" w:rsidRPr="00307520" w:rsidRDefault="00C54951" w:rsidP="00C54951">
      <w:pPr>
        <w:ind w:left="852"/>
        <w:rPr>
          <w:color w:val="000000" w:themeColor="text1"/>
          <w:sz w:val="18"/>
          <w:szCs w:val="18"/>
        </w:rPr>
      </w:pPr>
      <w:r w:rsidRPr="00307520">
        <w:rPr>
          <w:i/>
          <w:color w:val="000000" w:themeColor="text1"/>
          <w:sz w:val="18"/>
          <w:szCs w:val="18"/>
        </w:rPr>
        <w:t>ID (5 bits):</w:t>
      </w:r>
      <w:r w:rsidRPr="00307520">
        <w:rPr>
          <w:color w:val="000000" w:themeColor="text1"/>
          <w:sz w:val="18"/>
          <w:szCs w:val="18"/>
        </w:rPr>
        <w:t xml:space="preserve"> identifies the data packet</w:t>
      </w:r>
    </w:p>
    <w:p w14:paraId="62820BB7" w14:textId="77777777" w:rsidR="00C54951" w:rsidRPr="00307520" w:rsidRDefault="00C54951" w:rsidP="00C54951">
      <w:pPr>
        <w:ind w:left="852"/>
        <w:rPr>
          <w:color w:val="000000" w:themeColor="text1"/>
          <w:sz w:val="18"/>
          <w:szCs w:val="18"/>
        </w:rPr>
      </w:pPr>
    </w:p>
    <w:p w14:paraId="03779F88" w14:textId="02C969EA" w:rsidR="00C54951" w:rsidRPr="00307520" w:rsidRDefault="00C54951" w:rsidP="00C54951">
      <w:pPr>
        <w:ind w:left="852"/>
        <w:rPr>
          <w:color w:val="000000" w:themeColor="text1"/>
          <w:sz w:val="18"/>
          <w:szCs w:val="18"/>
        </w:rPr>
      </w:pPr>
      <w:r w:rsidRPr="00307520">
        <w:rPr>
          <w:i/>
          <w:color w:val="000000" w:themeColor="text1"/>
          <w:sz w:val="18"/>
          <w:szCs w:val="18"/>
        </w:rPr>
        <w:t>Type (4 bits):</w:t>
      </w:r>
      <w:r w:rsidRPr="00307520">
        <w:rPr>
          <w:color w:val="000000" w:themeColor="text1"/>
          <w:sz w:val="18"/>
          <w:szCs w:val="18"/>
        </w:rPr>
        <w:t xml:space="preserve"> operation performed within the chat (new group, new message, etc.).</w:t>
      </w:r>
    </w:p>
    <w:p w14:paraId="0723757D" w14:textId="77777777" w:rsidR="00C54951" w:rsidRPr="00307520" w:rsidRDefault="00C54951" w:rsidP="00C54951">
      <w:pPr>
        <w:ind w:left="852"/>
        <w:rPr>
          <w:color w:val="000000" w:themeColor="text1"/>
          <w:sz w:val="18"/>
          <w:szCs w:val="18"/>
        </w:rPr>
      </w:pPr>
    </w:p>
    <w:p w14:paraId="1F2FE153" w14:textId="77777777" w:rsidR="00C54951" w:rsidRPr="00307520" w:rsidRDefault="00C54951" w:rsidP="00C54951">
      <w:pPr>
        <w:ind w:left="852"/>
        <w:rPr>
          <w:color w:val="000000" w:themeColor="text1"/>
          <w:sz w:val="18"/>
          <w:szCs w:val="18"/>
        </w:rPr>
      </w:pPr>
      <w:proofErr w:type="spellStart"/>
      <w:r w:rsidRPr="00307520">
        <w:rPr>
          <w:i/>
          <w:color w:val="000000" w:themeColor="text1"/>
          <w:sz w:val="18"/>
          <w:szCs w:val="18"/>
        </w:rPr>
        <w:t>ChatID</w:t>
      </w:r>
      <w:proofErr w:type="spellEnd"/>
      <w:r w:rsidRPr="00307520">
        <w:rPr>
          <w:i/>
          <w:color w:val="000000" w:themeColor="text1"/>
          <w:sz w:val="18"/>
          <w:szCs w:val="18"/>
        </w:rPr>
        <w:t xml:space="preserve"> (6 bits):</w:t>
      </w:r>
      <w:r w:rsidRPr="00307520">
        <w:rPr>
          <w:color w:val="000000" w:themeColor="text1"/>
          <w:sz w:val="18"/>
          <w:szCs w:val="18"/>
        </w:rPr>
        <w:t xml:space="preserve"> unique identifier of the chat</w:t>
      </w:r>
    </w:p>
    <w:p w14:paraId="0AE3FA7B" w14:textId="77777777" w:rsidR="00C54951" w:rsidRPr="00307520" w:rsidRDefault="00C54951" w:rsidP="00C54951">
      <w:pPr>
        <w:ind w:left="852"/>
        <w:rPr>
          <w:color w:val="000000" w:themeColor="text1"/>
          <w:sz w:val="18"/>
          <w:szCs w:val="18"/>
        </w:rPr>
      </w:pPr>
    </w:p>
    <w:p w14:paraId="670D058A" w14:textId="4CE91C13" w:rsidR="00C54951" w:rsidRPr="00307520" w:rsidRDefault="00C54951" w:rsidP="00C54951">
      <w:pPr>
        <w:ind w:left="852"/>
        <w:rPr>
          <w:color w:val="000000" w:themeColor="text1"/>
          <w:sz w:val="18"/>
          <w:szCs w:val="18"/>
        </w:rPr>
      </w:pPr>
      <w:r w:rsidRPr="00307520">
        <w:rPr>
          <w:i/>
          <w:color w:val="000000" w:themeColor="text1"/>
          <w:sz w:val="18"/>
          <w:szCs w:val="18"/>
        </w:rPr>
        <w:t>ACK (1 bit):</w:t>
      </w:r>
      <w:r w:rsidRPr="00307520">
        <w:rPr>
          <w:color w:val="000000" w:themeColor="text1"/>
          <w:sz w:val="18"/>
          <w:szCs w:val="18"/>
        </w:rPr>
        <w:t xml:space="preserve"> confirmation of reception signal.</w:t>
      </w:r>
    </w:p>
    <w:p w14:paraId="799A7C8F" w14:textId="77777777" w:rsidR="00C54951" w:rsidRPr="00307520" w:rsidRDefault="00C54951" w:rsidP="00C54951">
      <w:pPr>
        <w:ind w:left="852"/>
        <w:rPr>
          <w:color w:val="000000" w:themeColor="text1"/>
          <w:sz w:val="18"/>
          <w:szCs w:val="18"/>
        </w:rPr>
      </w:pPr>
    </w:p>
    <w:p w14:paraId="2802F447" w14:textId="40A58185" w:rsidR="00205A9B" w:rsidRPr="00307520" w:rsidRDefault="00C54951" w:rsidP="00C54951">
      <w:pPr>
        <w:ind w:left="852"/>
        <w:rPr>
          <w:color w:val="000000" w:themeColor="text1"/>
          <w:sz w:val="18"/>
          <w:szCs w:val="18"/>
        </w:rPr>
      </w:pPr>
      <w:r w:rsidRPr="00307520">
        <w:rPr>
          <w:i/>
          <w:color w:val="000000" w:themeColor="text1"/>
          <w:sz w:val="18"/>
          <w:szCs w:val="18"/>
        </w:rPr>
        <w:t>Data (N bits):</w:t>
      </w:r>
      <w:r w:rsidRPr="00307520">
        <w:rPr>
          <w:color w:val="000000" w:themeColor="text1"/>
          <w:sz w:val="18"/>
          <w:szCs w:val="18"/>
        </w:rPr>
        <w:t xml:space="preserve"> chat text to send.</w:t>
      </w:r>
    </w:p>
    <w:p w14:paraId="3D4753F2" w14:textId="746C3384" w:rsidR="00C54951" w:rsidRPr="00307520" w:rsidRDefault="00C54951" w:rsidP="006B4BAB">
      <w:pPr>
        <w:ind w:left="852"/>
        <w:rPr>
          <w:color w:val="000000" w:themeColor="text1"/>
          <w:sz w:val="18"/>
          <w:szCs w:val="18"/>
        </w:rPr>
      </w:pPr>
    </w:p>
    <w:p w14:paraId="76014F87" w14:textId="77777777" w:rsidR="00C54951" w:rsidRPr="00307520" w:rsidRDefault="00C54951" w:rsidP="006B4BAB">
      <w:pPr>
        <w:ind w:left="852"/>
        <w:rPr>
          <w:color w:val="000000" w:themeColor="text1"/>
          <w:sz w:val="18"/>
          <w:szCs w:val="18"/>
        </w:rPr>
      </w:pPr>
    </w:p>
    <w:p w14:paraId="1462217C" w14:textId="02D9EDDE" w:rsidR="00025BF7" w:rsidRPr="004E6708" w:rsidRDefault="004B370A" w:rsidP="00B926DD">
      <w:pPr>
        <w:ind w:left="568" w:firstLine="284"/>
        <w:rPr>
          <w:color w:val="000000" w:themeColor="text1"/>
          <w:sz w:val="18"/>
          <w:szCs w:val="18"/>
        </w:rPr>
      </w:pPr>
      <w:r w:rsidRPr="00307520">
        <w:rPr>
          <w:noProof/>
          <w:color w:val="000000" w:themeColor="text1"/>
          <w:sz w:val="16"/>
          <w:szCs w:val="18"/>
          <w:lang w:val="es-ES_tradnl" w:eastAsia="es-ES_tradnl"/>
        </w:rPr>
        <w:drawing>
          <wp:anchor distT="0" distB="0" distL="114300" distR="114300" simplePos="0" relativeHeight="251661312" behindDoc="1" locked="0" layoutInCell="1" allowOverlap="1" wp14:anchorId="007E3D45" wp14:editId="2FE7F520">
            <wp:simplePos x="0" y="0"/>
            <wp:positionH relativeFrom="column">
              <wp:posOffset>391720</wp:posOffset>
            </wp:positionH>
            <wp:positionV relativeFrom="paragraph">
              <wp:posOffset>151952</wp:posOffset>
            </wp:positionV>
            <wp:extent cx="2536825" cy="4472940"/>
            <wp:effectExtent l="0" t="0" r="3175" b="0"/>
            <wp:wrapTight wrapText="bothSides">
              <wp:wrapPolygon edited="0">
                <wp:start x="0" y="0"/>
                <wp:lineTo x="0" y="21526"/>
                <wp:lineTo x="21519" y="21526"/>
                <wp:lineTo x="21519" y="0"/>
                <wp:lineTo x="0" y="0"/>
              </wp:wrapPolygon>
            </wp:wrapTight>
            <wp:docPr id="92"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6825" cy="447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54951" w:rsidRPr="004E6708">
        <w:rPr>
          <w:i/>
          <w:color w:val="000000" w:themeColor="text1"/>
          <w:sz w:val="18"/>
          <w:szCs w:val="18"/>
        </w:rPr>
        <w:t>Connection</w:t>
      </w:r>
      <w:r w:rsidR="00B926DD" w:rsidRPr="004E6708">
        <w:rPr>
          <w:color w:val="000000" w:themeColor="text1"/>
          <w:sz w:val="18"/>
          <w:szCs w:val="18"/>
        </w:rPr>
        <w:t>:</w:t>
      </w:r>
    </w:p>
    <w:p w14:paraId="7ABDF7D4" w14:textId="77777777" w:rsidR="003F2C5C" w:rsidRPr="004E6708" w:rsidRDefault="003F2C5C" w:rsidP="00B926DD">
      <w:pPr>
        <w:jc w:val="center"/>
        <w:rPr>
          <w:i/>
          <w:color w:val="000000" w:themeColor="text1"/>
          <w:sz w:val="16"/>
          <w:szCs w:val="18"/>
        </w:rPr>
      </w:pPr>
    </w:p>
    <w:p w14:paraId="056F493C" w14:textId="77777777" w:rsidR="003F2C5C" w:rsidRPr="004E6708" w:rsidRDefault="003F2C5C" w:rsidP="00B926DD">
      <w:pPr>
        <w:jc w:val="center"/>
        <w:rPr>
          <w:i/>
          <w:color w:val="000000" w:themeColor="text1"/>
          <w:sz w:val="16"/>
          <w:szCs w:val="18"/>
        </w:rPr>
      </w:pPr>
    </w:p>
    <w:p w14:paraId="0EE88894" w14:textId="77777777" w:rsidR="003F2C5C" w:rsidRPr="004E6708" w:rsidRDefault="003F2C5C" w:rsidP="00B926DD">
      <w:pPr>
        <w:jc w:val="center"/>
        <w:rPr>
          <w:i/>
          <w:color w:val="000000" w:themeColor="text1"/>
          <w:sz w:val="16"/>
          <w:szCs w:val="18"/>
        </w:rPr>
      </w:pPr>
    </w:p>
    <w:p w14:paraId="7E72F210" w14:textId="77777777" w:rsidR="003F2C5C" w:rsidRPr="004E6708" w:rsidRDefault="003F2C5C" w:rsidP="00B926DD">
      <w:pPr>
        <w:jc w:val="center"/>
        <w:rPr>
          <w:i/>
          <w:color w:val="000000" w:themeColor="text1"/>
          <w:sz w:val="16"/>
          <w:szCs w:val="18"/>
        </w:rPr>
      </w:pPr>
    </w:p>
    <w:p w14:paraId="685DC1AF" w14:textId="77777777" w:rsidR="003F2C5C" w:rsidRPr="004E6708" w:rsidRDefault="003F2C5C" w:rsidP="00B926DD">
      <w:pPr>
        <w:jc w:val="center"/>
        <w:rPr>
          <w:i/>
          <w:color w:val="000000" w:themeColor="text1"/>
          <w:sz w:val="16"/>
          <w:szCs w:val="18"/>
        </w:rPr>
      </w:pPr>
    </w:p>
    <w:p w14:paraId="589301DA" w14:textId="77777777" w:rsidR="003F2C5C" w:rsidRPr="004E6708" w:rsidRDefault="003F2C5C" w:rsidP="00B926DD">
      <w:pPr>
        <w:jc w:val="center"/>
        <w:rPr>
          <w:i/>
          <w:color w:val="000000" w:themeColor="text1"/>
          <w:sz w:val="16"/>
          <w:szCs w:val="18"/>
        </w:rPr>
      </w:pPr>
    </w:p>
    <w:p w14:paraId="0F69FA57" w14:textId="77777777" w:rsidR="003F2C5C" w:rsidRPr="004E6708" w:rsidRDefault="003F2C5C" w:rsidP="00B926DD">
      <w:pPr>
        <w:jc w:val="center"/>
        <w:rPr>
          <w:i/>
          <w:color w:val="000000" w:themeColor="text1"/>
          <w:sz w:val="16"/>
          <w:szCs w:val="18"/>
        </w:rPr>
      </w:pPr>
    </w:p>
    <w:p w14:paraId="24475E68" w14:textId="77777777" w:rsidR="003F2C5C" w:rsidRPr="004E6708" w:rsidRDefault="003F2C5C" w:rsidP="00B926DD">
      <w:pPr>
        <w:jc w:val="center"/>
        <w:rPr>
          <w:i/>
          <w:color w:val="000000" w:themeColor="text1"/>
          <w:sz w:val="16"/>
          <w:szCs w:val="18"/>
        </w:rPr>
      </w:pPr>
    </w:p>
    <w:p w14:paraId="76430167" w14:textId="77777777" w:rsidR="003F2C5C" w:rsidRPr="004E6708" w:rsidRDefault="003F2C5C" w:rsidP="00B926DD">
      <w:pPr>
        <w:jc w:val="center"/>
        <w:rPr>
          <w:i/>
          <w:color w:val="000000" w:themeColor="text1"/>
          <w:sz w:val="16"/>
          <w:szCs w:val="18"/>
        </w:rPr>
      </w:pPr>
    </w:p>
    <w:p w14:paraId="3E238352" w14:textId="77777777" w:rsidR="003F2C5C" w:rsidRPr="004E6708" w:rsidRDefault="003F2C5C" w:rsidP="00B926DD">
      <w:pPr>
        <w:jc w:val="center"/>
        <w:rPr>
          <w:i/>
          <w:color w:val="000000" w:themeColor="text1"/>
          <w:sz w:val="16"/>
          <w:szCs w:val="18"/>
        </w:rPr>
      </w:pPr>
    </w:p>
    <w:p w14:paraId="6B3179C1" w14:textId="77777777" w:rsidR="003F2C5C" w:rsidRPr="004E6708" w:rsidRDefault="003F2C5C" w:rsidP="00B926DD">
      <w:pPr>
        <w:jc w:val="center"/>
        <w:rPr>
          <w:i/>
          <w:color w:val="000000" w:themeColor="text1"/>
          <w:sz w:val="16"/>
          <w:szCs w:val="18"/>
        </w:rPr>
      </w:pPr>
    </w:p>
    <w:p w14:paraId="292136D4" w14:textId="77777777" w:rsidR="003F2C5C" w:rsidRPr="004E6708" w:rsidRDefault="003F2C5C" w:rsidP="00B926DD">
      <w:pPr>
        <w:jc w:val="center"/>
        <w:rPr>
          <w:i/>
          <w:color w:val="000000" w:themeColor="text1"/>
          <w:sz w:val="16"/>
          <w:szCs w:val="18"/>
        </w:rPr>
      </w:pPr>
    </w:p>
    <w:p w14:paraId="33FF0CC6" w14:textId="77777777" w:rsidR="003F2C5C" w:rsidRPr="004E6708" w:rsidRDefault="003F2C5C" w:rsidP="00B926DD">
      <w:pPr>
        <w:jc w:val="center"/>
        <w:rPr>
          <w:i/>
          <w:color w:val="000000" w:themeColor="text1"/>
          <w:sz w:val="16"/>
          <w:szCs w:val="18"/>
        </w:rPr>
      </w:pPr>
    </w:p>
    <w:p w14:paraId="5C2C5799" w14:textId="77777777" w:rsidR="003F2C5C" w:rsidRPr="004E6708" w:rsidRDefault="003F2C5C" w:rsidP="00B926DD">
      <w:pPr>
        <w:jc w:val="center"/>
        <w:rPr>
          <w:i/>
          <w:color w:val="000000" w:themeColor="text1"/>
          <w:sz w:val="16"/>
          <w:szCs w:val="18"/>
        </w:rPr>
      </w:pPr>
    </w:p>
    <w:p w14:paraId="4F2F672D" w14:textId="77777777" w:rsidR="003F2C5C" w:rsidRPr="004E6708" w:rsidRDefault="003F2C5C" w:rsidP="00B926DD">
      <w:pPr>
        <w:jc w:val="center"/>
        <w:rPr>
          <w:i/>
          <w:color w:val="000000" w:themeColor="text1"/>
          <w:sz w:val="16"/>
          <w:szCs w:val="18"/>
        </w:rPr>
      </w:pPr>
    </w:p>
    <w:p w14:paraId="5E21D8D1" w14:textId="77777777" w:rsidR="003F2C5C" w:rsidRPr="004E6708" w:rsidRDefault="003F2C5C" w:rsidP="00B926DD">
      <w:pPr>
        <w:jc w:val="center"/>
        <w:rPr>
          <w:i/>
          <w:color w:val="000000" w:themeColor="text1"/>
          <w:sz w:val="16"/>
          <w:szCs w:val="18"/>
        </w:rPr>
      </w:pPr>
    </w:p>
    <w:p w14:paraId="1523ED91" w14:textId="77777777" w:rsidR="003F2C5C" w:rsidRPr="004E6708" w:rsidRDefault="003F2C5C" w:rsidP="00B926DD">
      <w:pPr>
        <w:jc w:val="center"/>
        <w:rPr>
          <w:i/>
          <w:color w:val="000000" w:themeColor="text1"/>
          <w:sz w:val="16"/>
          <w:szCs w:val="18"/>
        </w:rPr>
      </w:pPr>
    </w:p>
    <w:p w14:paraId="0932C583" w14:textId="77777777" w:rsidR="003F2C5C" w:rsidRPr="004E6708" w:rsidRDefault="003F2C5C" w:rsidP="00B926DD">
      <w:pPr>
        <w:jc w:val="center"/>
        <w:rPr>
          <w:i/>
          <w:color w:val="000000" w:themeColor="text1"/>
          <w:sz w:val="16"/>
          <w:szCs w:val="18"/>
        </w:rPr>
      </w:pPr>
    </w:p>
    <w:p w14:paraId="6FD70192" w14:textId="77777777" w:rsidR="003F2C5C" w:rsidRPr="004E6708" w:rsidRDefault="003F2C5C" w:rsidP="00B926DD">
      <w:pPr>
        <w:jc w:val="center"/>
        <w:rPr>
          <w:i/>
          <w:color w:val="000000" w:themeColor="text1"/>
          <w:sz w:val="16"/>
          <w:szCs w:val="18"/>
        </w:rPr>
      </w:pPr>
    </w:p>
    <w:p w14:paraId="6EEE1FAE" w14:textId="77777777" w:rsidR="003F2C5C" w:rsidRPr="004E6708" w:rsidRDefault="003F2C5C" w:rsidP="00B926DD">
      <w:pPr>
        <w:jc w:val="center"/>
        <w:rPr>
          <w:i/>
          <w:color w:val="000000" w:themeColor="text1"/>
          <w:sz w:val="16"/>
          <w:szCs w:val="18"/>
        </w:rPr>
      </w:pPr>
    </w:p>
    <w:p w14:paraId="4C1990E8" w14:textId="77777777" w:rsidR="003F2C5C" w:rsidRPr="004E6708" w:rsidRDefault="003F2C5C" w:rsidP="00B926DD">
      <w:pPr>
        <w:jc w:val="center"/>
        <w:rPr>
          <w:i/>
          <w:color w:val="000000" w:themeColor="text1"/>
          <w:sz w:val="16"/>
          <w:szCs w:val="18"/>
        </w:rPr>
      </w:pPr>
    </w:p>
    <w:p w14:paraId="1D2E01AF" w14:textId="77777777" w:rsidR="003F2C5C" w:rsidRPr="004E6708" w:rsidRDefault="003F2C5C" w:rsidP="00B926DD">
      <w:pPr>
        <w:jc w:val="center"/>
        <w:rPr>
          <w:i/>
          <w:color w:val="000000" w:themeColor="text1"/>
          <w:sz w:val="16"/>
          <w:szCs w:val="18"/>
        </w:rPr>
      </w:pPr>
    </w:p>
    <w:p w14:paraId="61EE5BD8" w14:textId="77777777" w:rsidR="003F2C5C" w:rsidRPr="004E6708" w:rsidRDefault="003F2C5C" w:rsidP="00B926DD">
      <w:pPr>
        <w:jc w:val="center"/>
        <w:rPr>
          <w:i/>
          <w:color w:val="000000" w:themeColor="text1"/>
          <w:sz w:val="16"/>
          <w:szCs w:val="18"/>
        </w:rPr>
      </w:pPr>
    </w:p>
    <w:p w14:paraId="76E1E890" w14:textId="77777777" w:rsidR="003F2C5C" w:rsidRPr="004E6708" w:rsidRDefault="003F2C5C" w:rsidP="00B926DD">
      <w:pPr>
        <w:jc w:val="center"/>
        <w:rPr>
          <w:i/>
          <w:color w:val="000000" w:themeColor="text1"/>
          <w:sz w:val="16"/>
          <w:szCs w:val="18"/>
        </w:rPr>
      </w:pPr>
    </w:p>
    <w:p w14:paraId="4D0B0B42" w14:textId="77777777" w:rsidR="003F2C5C" w:rsidRPr="004E6708" w:rsidRDefault="003F2C5C" w:rsidP="00B926DD">
      <w:pPr>
        <w:jc w:val="center"/>
        <w:rPr>
          <w:i/>
          <w:color w:val="000000" w:themeColor="text1"/>
          <w:sz w:val="16"/>
          <w:szCs w:val="18"/>
        </w:rPr>
      </w:pPr>
    </w:p>
    <w:p w14:paraId="2DB47F2D" w14:textId="77777777" w:rsidR="003F2C5C" w:rsidRPr="004E6708" w:rsidRDefault="003F2C5C" w:rsidP="00B926DD">
      <w:pPr>
        <w:jc w:val="center"/>
        <w:rPr>
          <w:i/>
          <w:color w:val="000000" w:themeColor="text1"/>
          <w:sz w:val="16"/>
          <w:szCs w:val="18"/>
        </w:rPr>
      </w:pPr>
    </w:p>
    <w:p w14:paraId="3B79FD6F" w14:textId="77777777" w:rsidR="003F2C5C" w:rsidRPr="004E6708" w:rsidRDefault="003F2C5C" w:rsidP="00B926DD">
      <w:pPr>
        <w:jc w:val="center"/>
        <w:rPr>
          <w:i/>
          <w:color w:val="000000" w:themeColor="text1"/>
          <w:sz w:val="16"/>
          <w:szCs w:val="18"/>
        </w:rPr>
      </w:pPr>
    </w:p>
    <w:p w14:paraId="5A9C7B13" w14:textId="77777777" w:rsidR="003F2C5C" w:rsidRPr="004E6708" w:rsidRDefault="003F2C5C" w:rsidP="00B926DD">
      <w:pPr>
        <w:jc w:val="center"/>
        <w:rPr>
          <w:i/>
          <w:color w:val="000000" w:themeColor="text1"/>
          <w:sz w:val="16"/>
          <w:szCs w:val="18"/>
        </w:rPr>
      </w:pPr>
    </w:p>
    <w:p w14:paraId="35F73C0F" w14:textId="77777777" w:rsidR="003F2C5C" w:rsidRPr="004E6708" w:rsidRDefault="003F2C5C" w:rsidP="00B926DD">
      <w:pPr>
        <w:jc w:val="center"/>
        <w:rPr>
          <w:i/>
          <w:color w:val="000000" w:themeColor="text1"/>
          <w:sz w:val="16"/>
          <w:szCs w:val="18"/>
        </w:rPr>
      </w:pPr>
    </w:p>
    <w:p w14:paraId="53CBC68F" w14:textId="77777777" w:rsidR="003F2C5C" w:rsidRPr="004E6708" w:rsidRDefault="003F2C5C" w:rsidP="00B926DD">
      <w:pPr>
        <w:jc w:val="center"/>
        <w:rPr>
          <w:i/>
          <w:color w:val="000000" w:themeColor="text1"/>
          <w:sz w:val="16"/>
          <w:szCs w:val="18"/>
        </w:rPr>
      </w:pPr>
    </w:p>
    <w:p w14:paraId="05777F7D" w14:textId="77777777" w:rsidR="003F2C5C" w:rsidRPr="004E6708" w:rsidRDefault="003F2C5C" w:rsidP="00B926DD">
      <w:pPr>
        <w:jc w:val="center"/>
        <w:rPr>
          <w:i/>
          <w:color w:val="000000" w:themeColor="text1"/>
          <w:sz w:val="16"/>
          <w:szCs w:val="18"/>
        </w:rPr>
      </w:pPr>
    </w:p>
    <w:p w14:paraId="62169F12" w14:textId="77777777" w:rsidR="003F2C5C" w:rsidRPr="004E6708" w:rsidRDefault="003F2C5C" w:rsidP="00B926DD">
      <w:pPr>
        <w:jc w:val="center"/>
        <w:rPr>
          <w:i/>
          <w:color w:val="000000" w:themeColor="text1"/>
          <w:sz w:val="16"/>
          <w:szCs w:val="18"/>
        </w:rPr>
      </w:pPr>
    </w:p>
    <w:p w14:paraId="17C8C13D" w14:textId="77777777" w:rsidR="003F2C5C" w:rsidRPr="004E6708" w:rsidRDefault="003F2C5C" w:rsidP="00B926DD">
      <w:pPr>
        <w:jc w:val="center"/>
        <w:rPr>
          <w:i/>
          <w:color w:val="000000" w:themeColor="text1"/>
          <w:sz w:val="16"/>
          <w:szCs w:val="18"/>
        </w:rPr>
      </w:pPr>
    </w:p>
    <w:p w14:paraId="14C1445E" w14:textId="77777777" w:rsidR="003F2C5C" w:rsidRPr="004E6708" w:rsidRDefault="003F2C5C" w:rsidP="00B926DD">
      <w:pPr>
        <w:jc w:val="center"/>
        <w:rPr>
          <w:i/>
          <w:color w:val="000000" w:themeColor="text1"/>
          <w:sz w:val="16"/>
          <w:szCs w:val="18"/>
        </w:rPr>
      </w:pPr>
    </w:p>
    <w:p w14:paraId="28514AA3" w14:textId="77777777" w:rsidR="003F2C5C" w:rsidRPr="004E6708" w:rsidRDefault="003F2C5C" w:rsidP="00B926DD">
      <w:pPr>
        <w:jc w:val="center"/>
        <w:rPr>
          <w:i/>
          <w:color w:val="000000" w:themeColor="text1"/>
          <w:sz w:val="16"/>
          <w:szCs w:val="18"/>
        </w:rPr>
      </w:pPr>
    </w:p>
    <w:p w14:paraId="616AD1D3" w14:textId="77777777" w:rsidR="003F2C5C" w:rsidRPr="004E6708" w:rsidRDefault="003F2C5C" w:rsidP="00B926DD">
      <w:pPr>
        <w:jc w:val="center"/>
        <w:rPr>
          <w:i/>
          <w:color w:val="000000" w:themeColor="text1"/>
          <w:sz w:val="16"/>
          <w:szCs w:val="18"/>
        </w:rPr>
      </w:pPr>
    </w:p>
    <w:p w14:paraId="6052F5A1" w14:textId="77777777" w:rsidR="003F2C5C" w:rsidRPr="004E6708" w:rsidRDefault="003F2C5C" w:rsidP="00B926DD">
      <w:pPr>
        <w:jc w:val="center"/>
        <w:rPr>
          <w:i/>
          <w:color w:val="000000" w:themeColor="text1"/>
          <w:sz w:val="16"/>
          <w:szCs w:val="18"/>
        </w:rPr>
      </w:pPr>
    </w:p>
    <w:p w14:paraId="203D1077" w14:textId="77777777" w:rsidR="003F2C5C" w:rsidRPr="004E6708" w:rsidRDefault="003F2C5C" w:rsidP="00B926DD">
      <w:pPr>
        <w:jc w:val="center"/>
        <w:rPr>
          <w:i/>
          <w:color w:val="000000" w:themeColor="text1"/>
          <w:sz w:val="16"/>
          <w:szCs w:val="18"/>
        </w:rPr>
      </w:pPr>
    </w:p>
    <w:p w14:paraId="54810EC9" w14:textId="77777777" w:rsidR="003F2C5C" w:rsidRPr="004E6708" w:rsidRDefault="003F2C5C" w:rsidP="00B926DD">
      <w:pPr>
        <w:jc w:val="center"/>
        <w:rPr>
          <w:i/>
          <w:color w:val="000000" w:themeColor="text1"/>
          <w:sz w:val="16"/>
          <w:szCs w:val="18"/>
        </w:rPr>
      </w:pPr>
    </w:p>
    <w:p w14:paraId="2F06BB4A" w14:textId="61AD6824" w:rsidR="00B926DD" w:rsidRPr="00307520" w:rsidRDefault="003F2C5C" w:rsidP="00B926DD">
      <w:pPr>
        <w:jc w:val="center"/>
        <w:rPr>
          <w:i/>
          <w:color w:val="000000" w:themeColor="text1"/>
          <w:sz w:val="16"/>
          <w:szCs w:val="18"/>
        </w:rPr>
      </w:pPr>
      <w:r w:rsidRPr="00307520">
        <w:rPr>
          <w:i/>
          <w:color w:val="000000" w:themeColor="text1"/>
          <w:sz w:val="16"/>
          <w:szCs w:val="18"/>
        </w:rPr>
        <w:t>Figure 9. New group chat format connection using Stack SMS.</w:t>
      </w:r>
    </w:p>
    <w:p w14:paraId="304BD35C" w14:textId="62CB039D" w:rsidR="00025BF7" w:rsidRPr="00307520" w:rsidRDefault="00025BF7" w:rsidP="006641FB">
      <w:pPr>
        <w:rPr>
          <w:color w:val="000000" w:themeColor="text1"/>
          <w:sz w:val="18"/>
          <w:szCs w:val="18"/>
        </w:rPr>
      </w:pPr>
    </w:p>
    <w:p w14:paraId="2ED2FC7A" w14:textId="77777777" w:rsidR="00C54951" w:rsidRPr="00307520" w:rsidRDefault="00C54951" w:rsidP="006641FB">
      <w:pPr>
        <w:rPr>
          <w:color w:val="000000" w:themeColor="text1"/>
          <w:sz w:val="18"/>
          <w:szCs w:val="18"/>
        </w:rPr>
      </w:pPr>
    </w:p>
    <w:p w14:paraId="67F84337" w14:textId="445F24EF" w:rsidR="00025BF7" w:rsidRPr="00307520" w:rsidRDefault="006E0887" w:rsidP="006641FB">
      <w:pPr>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62336" behindDoc="1" locked="0" layoutInCell="1" allowOverlap="1" wp14:anchorId="77BE662F" wp14:editId="37F8DF40">
            <wp:simplePos x="0" y="0"/>
            <wp:positionH relativeFrom="column">
              <wp:posOffset>356384</wp:posOffset>
            </wp:positionH>
            <wp:positionV relativeFrom="paragraph">
              <wp:posOffset>30592</wp:posOffset>
            </wp:positionV>
            <wp:extent cx="2581275" cy="1898015"/>
            <wp:effectExtent l="0" t="0" r="0" b="0"/>
            <wp:wrapTight wrapText="bothSides">
              <wp:wrapPolygon edited="0">
                <wp:start x="0" y="0"/>
                <wp:lineTo x="0" y="21390"/>
                <wp:lineTo x="21467" y="21390"/>
                <wp:lineTo x="21467" y="0"/>
                <wp:lineTo x="0" y="0"/>
              </wp:wrapPolygon>
            </wp:wrapTight>
            <wp:docPr id="91"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189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78A2B" w14:textId="43B30CC1" w:rsidR="00396DA7" w:rsidRPr="00307520" w:rsidRDefault="003F2C5C" w:rsidP="00396DA7">
      <w:pPr>
        <w:jc w:val="center"/>
        <w:rPr>
          <w:i/>
          <w:color w:val="000000" w:themeColor="text1"/>
          <w:sz w:val="16"/>
          <w:szCs w:val="18"/>
        </w:rPr>
      </w:pPr>
      <w:r w:rsidRPr="004E6708">
        <w:rPr>
          <w:i/>
          <w:color w:val="000000" w:themeColor="text1"/>
          <w:sz w:val="16"/>
          <w:szCs w:val="18"/>
        </w:rPr>
        <w:t>Figure 10.</w:t>
      </w:r>
      <w:r w:rsidRPr="00307520">
        <w:rPr>
          <w:i/>
          <w:color w:val="000000" w:themeColor="text1"/>
          <w:sz w:val="16"/>
          <w:szCs w:val="18"/>
        </w:rPr>
        <w:t xml:space="preserve"> New chat message connection format using Stack SMS.</w:t>
      </w:r>
    </w:p>
    <w:p w14:paraId="7FBC70C1" w14:textId="77777777" w:rsidR="00025BF7" w:rsidRPr="00307520" w:rsidRDefault="00025BF7" w:rsidP="00B926DD">
      <w:pPr>
        <w:jc w:val="center"/>
        <w:rPr>
          <w:color w:val="000000" w:themeColor="text1"/>
          <w:sz w:val="18"/>
          <w:szCs w:val="18"/>
        </w:rPr>
      </w:pPr>
    </w:p>
    <w:p w14:paraId="7B3E93D8" w14:textId="77777777" w:rsidR="00FD3248" w:rsidRPr="00307520" w:rsidRDefault="00FD3248" w:rsidP="00B926DD">
      <w:pPr>
        <w:jc w:val="center"/>
        <w:rPr>
          <w:color w:val="000000" w:themeColor="text1"/>
          <w:sz w:val="18"/>
          <w:szCs w:val="18"/>
        </w:rPr>
      </w:pPr>
    </w:p>
    <w:p w14:paraId="2ABACFDD" w14:textId="46FD2181" w:rsidR="00025BF7" w:rsidRPr="00307520" w:rsidRDefault="00C54951" w:rsidP="00B926DD">
      <w:pPr>
        <w:numPr>
          <w:ilvl w:val="1"/>
          <w:numId w:val="44"/>
        </w:numPr>
        <w:rPr>
          <w:color w:val="000000" w:themeColor="text1"/>
          <w:sz w:val="18"/>
          <w:szCs w:val="18"/>
          <w:lang w:val="es-ES"/>
        </w:rPr>
      </w:pPr>
      <w:proofErr w:type="spellStart"/>
      <w:r w:rsidRPr="00307520">
        <w:rPr>
          <w:color w:val="000000" w:themeColor="text1"/>
          <w:sz w:val="18"/>
          <w:szCs w:val="18"/>
          <w:lang w:val="es-ES"/>
        </w:rPr>
        <w:t>Guess</w:t>
      </w:r>
      <w:proofErr w:type="spellEnd"/>
      <w:r w:rsidRPr="00307520">
        <w:rPr>
          <w:color w:val="000000" w:themeColor="text1"/>
          <w:sz w:val="18"/>
          <w:szCs w:val="18"/>
          <w:lang w:val="es-ES"/>
        </w:rPr>
        <w:t xml:space="preserve"> </w:t>
      </w:r>
      <w:proofErr w:type="spellStart"/>
      <w:r w:rsidRPr="00307520">
        <w:rPr>
          <w:color w:val="000000" w:themeColor="text1"/>
          <w:sz w:val="18"/>
          <w:szCs w:val="18"/>
          <w:lang w:val="es-ES"/>
        </w:rPr>
        <w:t>the</w:t>
      </w:r>
      <w:proofErr w:type="spellEnd"/>
      <w:r w:rsidRPr="00307520">
        <w:rPr>
          <w:color w:val="000000" w:themeColor="text1"/>
          <w:sz w:val="18"/>
          <w:szCs w:val="18"/>
          <w:lang w:val="es-ES"/>
        </w:rPr>
        <w:t xml:space="preserve"> </w:t>
      </w:r>
      <w:proofErr w:type="spellStart"/>
      <w:r w:rsidRPr="00307520">
        <w:rPr>
          <w:color w:val="000000" w:themeColor="text1"/>
          <w:sz w:val="18"/>
          <w:szCs w:val="18"/>
          <w:lang w:val="es-ES"/>
        </w:rPr>
        <w:t>word</w:t>
      </w:r>
      <w:proofErr w:type="spellEnd"/>
      <w:r w:rsidRPr="00307520">
        <w:rPr>
          <w:color w:val="000000" w:themeColor="text1"/>
          <w:sz w:val="18"/>
          <w:szCs w:val="18"/>
          <w:lang w:val="es-ES"/>
        </w:rPr>
        <w:t xml:space="preserve"> </w:t>
      </w:r>
      <w:proofErr w:type="spellStart"/>
      <w:r w:rsidRPr="00307520">
        <w:rPr>
          <w:color w:val="000000" w:themeColor="text1"/>
          <w:sz w:val="18"/>
          <w:szCs w:val="18"/>
          <w:lang w:val="es-ES"/>
        </w:rPr>
        <w:t>game</w:t>
      </w:r>
      <w:proofErr w:type="spellEnd"/>
    </w:p>
    <w:p w14:paraId="5BC517A4" w14:textId="77777777" w:rsidR="00FD3248" w:rsidRPr="00307520" w:rsidRDefault="00FD3248" w:rsidP="00FD3248">
      <w:pPr>
        <w:rPr>
          <w:color w:val="000000" w:themeColor="text1"/>
          <w:sz w:val="18"/>
          <w:szCs w:val="18"/>
          <w:lang w:val="es-ES"/>
        </w:rPr>
      </w:pPr>
    </w:p>
    <w:p w14:paraId="150EC0FB" w14:textId="1A5FBD84" w:rsidR="00C54951" w:rsidRPr="00307520" w:rsidRDefault="009729E1" w:rsidP="008B5747">
      <w:pPr>
        <w:ind w:left="568"/>
        <w:rPr>
          <w:color w:val="000000" w:themeColor="text1"/>
          <w:sz w:val="18"/>
          <w:szCs w:val="18"/>
        </w:rPr>
      </w:pPr>
      <w:r w:rsidRPr="00307520">
        <w:rPr>
          <w:color w:val="000000" w:themeColor="text1"/>
          <w:sz w:val="18"/>
          <w:szCs w:val="18"/>
        </w:rPr>
        <w:t xml:space="preserve">The </w:t>
      </w:r>
      <w:r w:rsidR="003F2C5C" w:rsidRPr="00307520">
        <w:rPr>
          <w:color w:val="000000" w:themeColor="text1"/>
          <w:sz w:val="18"/>
          <w:szCs w:val="18"/>
        </w:rPr>
        <w:t>next</w:t>
      </w:r>
      <w:r w:rsidRPr="00307520">
        <w:rPr>
          <w:color w:val="000000" w:themeColor="text1"/>
          <w:sz w:val="18"/>
          <w:szCs w:val="18"/>
        </w:rPr>
        <w:t xml:space="preserve"> example shows a way to implement a variant of the Hangman Game [6]. The goal is to guess a word by asking for a specific letter in each turn. For every letter that is not part of the word to guess, one life will be lost (maximum number of attempts). The game ends when the word is guessed within the established turns or when more lives are no longer available.</w:t>
      </w:r>
    </w:p>
    <w:p w14:paraId="3C269279" w14:textId="77777777" w:rsidR="009729E1" w:rsidRPr="00307520" w:rsidRDefault="009729E1" w:rsidP="008B5747">
      <w:pPr>
        <w:ind w:left="568"/>
        <w:rPr>
          <w:color w:val="000000" w:themeColor="text1"/>
          <w:sz w:val="18"/>
          <w:szCs w:val="18"/>
        </w:rPr>
      </w:pPr>
    </w:p>
    <w:p w14:paraId="349BA80C" w14:textId="528A9BB1" w:rsidR="008E7C52" w:rsidRPr="00307520" w:rsidRDefault="008E7C52" w:rsidP="008B5747">
      <w:pPr>
        <w:ind w:left="568"/>
        <w:rPr>
          <w:color w:val="000000" w:themeColor="text1"/>
          <w:sz w:val="18"/>
          <w:szCs w:val="18"/>
        </w:rPr>
      </w:pPr>
    </w:p>
    <w:p w14:paraId="2A83AC25" w14:textId="653F645B" w:rsidR="008E7C52" w:rsidRPr="00307520" w:rsidRDefault="008E7C52" w:rsidP="008E7C52">
      <w:pPr>
        <w:ind w:left="568"/>
        <w:jc w:val="center"/>
        <w:rPr>
          <w:color w:val="000000" w:themeColor="text1"/>
          <w:sz w:val="18"/>
          <w:szCs w:val="18"/>
          <w:lang w:val="es-ES"/>
        </w:rPr>
      </w:pPr>
      <w:r w:rsidRPr="00307520">
        <w:rPr>
          <w:noProof/>
          <w:color w:val="000000" w:themeColor="text1"/>
          <w:sz w:val="18"/>
          <w:szCs w:val="18"/>
          <w:lang w:val="es-ES_tradnl" w:eastAsia="es-ES_tradnl"/>
        </w:rPr>
        <w:drawing>
          <wp:inline distT="0" distB="0" distL="0" distR="0" wp14:anchorId="4BF9DAF0" wp14:editId="6F4DAD15">
            <wp:extent cx="1426135" cy="254781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03 at 15.46.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1053" cy="2574466"/>
                    </a:xfrm>
                    <a:prstGeom prst="rect">
                      <a:avLst/>
                    </a:prstGeom>
                  </pic:spPr>
                </pic:pic>
              </a:graphicData>
            </a:graphic>
          </wp:inline>
        </w:drawing>
      </w:r>
    </w:p>
    <w:p w14:paraId="31EEECEA" w14:textId="289FDFD5" w:rsidR="008E7C52" w:rsidRPr="00307520" w:rsidRDefault="003F2C5C" w:rsidP="006F5AA2">
      <w:pPr>
        <w:ind w:left="284" w:firstLine="284"/>
        <w:jc w:val="center"/>
        <w:rPr>
          <w:i/>
          <w:color w:val="000000" w:themeColor="text1"/>
          <w:sz w:val="16"/>
          <w:szCs w:val="18"/>
        </w:rPr>
      </w:pPr>
      <w:r w:rsidRPr="00307520">
        <w:rPr>
          <w:i/>
          <w:color w:val="000000" w:themeColor="text1"/>
          <w:sz w:val="16"/>
          <w:szCs w:val="18"/>
        </w:rPr>
        <w:t>Figure 11. Game implementation (</w:t>
      </w:r>
      <w:proofErr w:type="spellStart"/>
      <w:r w:rsidRPr="00307520">
        <w:rPr>
          <w:i/>
          <w:color w:val="000000" w:themeColor="text1"/>
          <w:sz w:val="16"/>
          <w:szCs w:val="18"/>
        </w:rPr>
        <w:t>wuth</w:t>
      </w:r>
      <w:proofErr w:type="spellEnd"/>
      <w:r w:rsidRPr="00307520">
        <w:rPr>
          <w:i/>
          <w:color w:val="000000" w:themeColor="text1"/>
          <w:sz w:val="16"/>
          <w:szCs w:val="18"/>
        </w:rPr>
        <w:t xml:space="preserve"> Stack SMS) by </w:t>
      </w:r>
      <w:proofErr w:type="spellStart"/>
      <w:r w:rsidRPr="00307520">
        <w:rPr>
          <w:i/>
          <w:color w:val="000000" w:themeColor="text1"/>
          <w:sz w:val="16"/>
          <w:szCs w:val="18"/>
        </w:rPr>
        <w:t>ElevenPaths</w:t>
      </w:r>
      <w:proofErr w:type="spellEnd"/>
      <w:r w:rsidRPr="00307520">
        <w:rPr>
          <w:i/>
          <w:color w:val="000000" w:themeColor="text1"/>
          <w:sz w:val="16"/>
          <w:szCs w:val="18"/>
        </w:rPr>
        <w:t>.</w:t>
      </w:r>
    </w:p>
    <w:p w14:paraId="14621884" w14:textId="12533F32" w:rsidR="008E7C52" w:rsidRPr="00307520" w:rsidRDefault="008E7C52" w:rsidP="008B5747">
      <w:pPr>
        <w:ind w:left="568"/>
        <w:rPr>
          <w:color w:val="000000" w:themeColor="text1"/>
          <w:sz w:val="18"/>
          <w:szCs w:val="18"/>
        </w:rPr>
      </w:pPr>
    </w:p>
    <w:p w14:paraId="093841DB" w14:textId="1714E466" w:rsidR="009729E1" w:rsidRPr="00307520" w:rsidRDefault="009729E1" w:rsidP="00980D47">
      <w:pPr>
        <w:ind w:left="568"/>
        <w:rPr>
          <w:color w:val="000000" w:themeColor="text1"/>
          <w:sz w:val="18"/>
          <w:szCs w:val="18"/>
        </w:rPr>
      </w:pPr>
      <w:r w:rsidRPr="00307520">
        <w:rPr>
          <w:color w:val="000000" w:themeColor="text1"/>
          <w:sz w:val="18"/>
          <w:szCs w:val="18"/>
        </w:rPr>
        <w:t xml:space="preserve">Beyond the fact of implementing this game, the critical point is to show the variety of applications that can be created, just by designing the </w:t>
      </w:r>
      <w:r w:rsidR="00856849" w:rsidRPr="00307520">
        <w:rPr>
          <w:color w:val="000000" w:themeColor="text1"/>
          <w:sz w:val="18"/>
          <w:szCs w:val="18"/>
        </w:rPr>
        <w:t>data packets</w:t>
      </w:r>
      <w:r w:rsidRPr="00307520">
        <w:rPr>
          <w:color w:val="000000" w:themeColor="text1"/>
          <w:sz w:val="18"/>
          <w:szCs w:val="18"/>
        </w:rPr>
        <w:t xml:space="preserve"> frames according to our needs.</w:t>
      </w:r>
    </w:p>
    <w:p w14:paraId="228903CE" w14:textId="77777777" w:rsidR="009729E1" w:rsidRPr="00307520" w:rsidRDefault="009729E1" w:rsidP="00980D47">
      <w:pPr>
        <w:ind w:left="568"/>
        <w:rPr>
          <w:color w:val="000000" w:themeColor="text1"/>
          <w:sz w:val="18"/>
          <w:szCs w:val="18"/>
        </w:rPr>
      </w:pPr>
    </w:p>
    <w:p w14:paraId="4EDA512D" w14:textId="77777777" w:rsidR="003F2C5C" w:rsidRPr="00307520" w:rsidRDefault="009729E1" w:rsidP="003F2C5C">
      <w:pPr>
        <w:ind w:left="76" w:firstLine="284"/>
        <w:rPr>
          <w:color w:val="000000" w:themeColor="text1"/>
          <w:sz w:val="18"/>
          <w:szCs w:val="18"/>
        </w:rPr>
      </w:pPr>
      <w:r w:rsidRPr="00307520">
        <w:rPr>
          <w:color w:val="000000" w:themeColor="text1"/>
          <w:sz w:val="18"/>
          <w:szCs w:val="18"/>
        </w:rPr>
        <w:t>Header</w:t>
      </w:r>
      <w:r w:rsidR="00B926DD" w:rsidRPr="00307520">
        <w:rPr>
          <w:color w:val="000000" w:themeColor="text1"/>
          <w:sz w:val="18"/>
          <w:szCs w:val="18"/>
        </w:rPr>
        <w:t>:</w:t>
      </w:r>
      <w:r w:rsidR="0050016C" w:rsidRPr="00307520">
        <w:rPr>
          <w:noProof/>
          <w:color w:val="000000" w:themeColor="text1"/>
          <w:sz w:val="18"/>
          <w:szCs w:val="18"/>
          <w:lang w:val="es-ES_tradnl" w:eastAsia="es-ES_tradnl"/>
        </w:rPr>
        <w:drawing>
          <wp:anchor distT="0" distB="0" distL="114300" distR="114300" simplePos="0" relativeHeight="251663360" behindDoc="1" locked="0" layoutInCell="1" allowOverlap="1" wp14:anchorId="17DACE86" wp14:editId="6D2B1F42">
            <wp:simplePos x="0" y="0"/>
            <wp:positionH relativeFrom="column">
              <wp:posOffset>331568</wp:posOffset>
            </wp:positionH>
            <wp:positionV relativeFrom="paragraph">
              <wp:posOffset>197973</wp:posOffset>
            </wp:positionV>
            <wp:extent cx="3122295" cy="1301115"/>
            <wp:effectExtent l="0" t="0" r="0" b="0"/>
            <wp:wrapTight wrapText="bothSides">
              <wp:wrapPolygon edited="0">
                <wp:start x="0" y="0"/>
                <wp:lineTo x="0" y="21294"/>
                <wp:lineTo x="21525" y="21294"/>
                <wp:lineTo x="21525" y="0"/>
                <wp:lineTo x="0" y="0"/>
              </wp:wrapPolygon>
            </wp:wrapTight>
            <wp:docPr id="90"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295" cy="130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FF707" w14:textId="211FA8D3" w:rsidR="00B926DD" w:rsidRPr="00307520" w:rsidRDefault="003F2C5C" w:rsidP="003F2C5C">
      <w:pPr>
        <w:ind w:left="76" w:firstLine="284"/>
        <w:jc w:val="center"/>
        <w:rPr>
          <w:i/>
          <w:color w:val="000000" w:themeColor="text1"/>
          <w:sz w:val="18"/>
          <w:szCs w:val="18"/>
        </w:rPr>
      </w:pPr>
      <w:r w:rsidRPr="00307520">
        <w:rPr>
          <w:i/>
          <w:color w:val="000000" w:themeColor="text1"/>
          <w:sz w:val="18"/>
          <w:szCs w:val="18"/>
        </w:rPr>
        <w:t>Figure 12. Guess the word game header.</w:t>
      </w:r>
    </w:p>
    <w:p w14:paraId="2134801E" w14:textId="77777777" w:rsidR="00025BF7" w:rsidRPr="00307520" w:rsidRDefault="00025BF7" w:rsidP="00B926DD">
      <w:pPr>
        <w:ind w:left="360"/>
        <w:rPr>
          <w:color w:val="000000" w:themeColor="text1"/>
          <w:sz w:val="18"/>
          <w:szCs w:val="18"/>
        </w:rPr>
      </w:pPr>
    </w:p>
    <w:p w14:paraId="7623B7B1" w14:textId="77777777" w:rsidR="00E81539" w:rsidRPr="00307520" w:rsidRDefault="008B5747" w:rsidP="00B926DD">
      <w:pPr>
        <w:ind w:left="360"/>
        <w:rPr>
          <w:color w:val="000000" w:themeColor="text1"/>
          <w:sz w:val="18"/>
          <w:szCs w:val="18"/>
        </w:rPr>
      </w:pPr>
      <w:r w:rsidRPr="00307520">
        <w:rPr>
          <w:color w:val="000000" w:themeColor="text1"/>
          <w:sz w:val="18"/>
          <w:szCs w:val="18"/>
        </w:rPr>
        <w:tab/>
      </w:r>
      <w:r w:rsidRPr="00307520">
        <w:rPr>
          <w:color w:val="000000" w:themeColor="text1"/>
          <w:sz w:val="18"/>
          <w:szCs w:val="18"/>
        </w:rPr>
        <w:tab/>
      </w:r>
    </w:p>
    <w:p w14:paraId="1F559521" w14:textId="77777777" w:rsidR="009729E1" w:rsidRPr="00307520" w:rsidRDefault="009729E1" w:rsidP="009729E1">
      <w:pPr>
        <w:ind w:left="840"/>
        <w:rPr>
          <w:color w:val="000000" w:themeColor="text1"/>
          <w:sz w:val="18"/>
          <w:szCs w:val="18"/>
        </w:rPr>
      </w:pPr>
      <w:r w:rsidRPr="00307520">
        <w:rPr>
          <w:i/>
          <w:color w:val="000000" w:themeColor="text1"/>
          <w:sz w:val="18"/>
          <w:szCs w:val="18"/>
        </w:rPr>
        <w:lastRenderedPageBreak/>
        <w:t>ID (5 bits):</w:t>
      </w:r>
      <w:r w:rsidRPr="00307520">
        <w:rPr>
          <w:color w:val="000000" w:themeColor="text1"/>
          <w:sz w:val="18"/>
          <w:szCs w:val="18"/>
        </w:rPr>
        <w:t xml:space="preserve"> packet identifier</w:t>
      </w:r>
    </w:p>
    <w:p w14:paraId="3146D573" w14:textId="77777777" w:rsidR="009729E1" w:rsidRPr="00307520" w:rsidRDefault="009729E1" w:rsidP="009729E1">
      <w:pPr>
        <w:ind w:left="840"/>
        <w:rPr>
          <w:color w:val="000000" w:themeColor="text1"/>
          <w:sz w:val="18"/>
          <w:szCs w:val="18"/>
        </w:rPr>
      </w:pPr>
    </w:p>
    <w:p w14:paraId="05777B0B" w14:textId="77777777" w:rsidR="009729E1" w:rsidRPr="00307520" w:rsidRDefault="009729E1" w:rsidP="009729E1">
      <w:pPr>
        <w:ind w:left="840"/>
        <w:rPr>
          <w:color w:val="000000" w:themeColor="text1"/>
          <w:sz w:val="18"/>
          <w:szCs w:val="18"/>
        </w:rPr>
      </w:pPr>
      <w:r w:rsidRPr="00307520">
        <w:rPr>
          <w:i/>
          <w:color w:val="000000" w:themeColor="text1"/>
          <w:sz w:val="18"/>
          <w:szCs w:val="18"/>
        </w:rPr>
        <w:t>Type (4 bits):</w:t>
      </w:r>
      <w:r w:rsidRPr="00307520">
        <w:rPr>
          <w:color w:val="000000" w:themeColor="text1"/>
          <w:sz w:val="18"/>
          <w:szCs w:val="18"/>
        </w:rPr>
        <w:t xml:space="preserve"> type 0 is a new game and type 1 is used to send a new letter to check.</w:t>
      </w:r>
    </w:p>
    <w:p w14:paraId="53B7F570" w14:textId="77777777" w:rsidR="009729E1" w:rsidRPr="00307520" w:rsidRDefault="009729E1" w:rsidP="009729E1">
      <w:pPr>
        <w:ind w:left="840"/>
        <w:rPr>
          <w:color w:val="000000" w:themeColor="text1"/>
          <w:sz w:val="18"/>
          <w:szCs w:val="18"/>
        </w:rPr>
      </w:pPr>
    </w:p>
    <w:p w14:paraId="534FBC7A" w14:textId="77777777" w:rsidR="009729E1" w:rsidRPr="00307520" w:rsidRDefault="009729E1" w:rsidP="009729E1">
      <w:pPr>
        <w:ind w:left="840"/>
        <w:rPr>
          <w:color w:val="000000" w:themeColor="text1"/>
          <w:sz w:val="18"/>
          <w:szCs w:val="18"/>
        </w:rPr>
      </w:pPr>
      <w:r w:rsidRPr="00307520">
        <w:rPr>
          <w:i/>
          <w:color w:val="000000" w:themeColor="text1"/>
          <w:sz w:val="18"/>
          <w:szCs w:val="18"/>
        </w:rPr>
        <w:t>Life (optional, 3 bits):</w:t>
      </w:r>
      <w:r w:rsidRPr="00307520">
        <w:rPr>
          <w:color w:val="000000" w:themeColor="text1"/>
          <w:sz w:val="18"/>
          <w:szCs w:val="18"/>
        </w:rPr>
        <w:t xml:space="preserve"> indicates the maximum number of lives available (attempts)</w:t>
      </w:r>
    </w:p>
    <w:p w14:paraId="34FE78A6" w14:textId="77777777" w:rsidR="009729E1" w:rsidRPr="00307520" w:rsidRDefault="009729E1" w:rsidP="009729E1">
      <w:pPr>
        <w:ind w:left="840"/>
        <w:rPr>
          <w:color w:val="000000" w:themeColor="text1"/>
          <w:sz w:val="18"/>
          <w:szCs w:val="18"/>
        </w:rPr>
      </w:pPr>
    </w:p>
    <w:p w14:paraId="21675A77" w14:textId="77777777" w:rsidR="009729E1" w:rsidRPr="00307520" w:rsidRDefault="009729E1" w:rsidP="009729E1">
      <w:pPr>
        <w:ind w:left="840"/>
        <w:rPr>
          <w:color w:val="000000" w:themeColor="text1"/>
          <w:sz w:val="18"/>
          <w:szCs w:val="18"/>
        </w:rPr>
      </w:pPr>
      <w:proofErr w:type="spellStart"/>
      <w:r w:rsidRPr="00307520">
        <w:rPr>
          <w:i/>
          <w:color w:val="000000" w:themeColor="text1"/>
          <w:sz w:val="18"/>
          <w:szCs w:val="18"/>
        </w:rPr>
        <w:t>Wordsize</w:t>
      </w:r>
      <w:proofErr w:type="spellEnd"/>
      <w:r w:rsidRPr="00307520">
        <w:rPr>
          <w:i/>
          <w:color w:val="000000" w:themeColor="text1"/>
          <w:sz w:val="18"/>
          <w:szCs w:val="18"/>
        </w:rPr>
        <w:t xml:space="preserve"> (optional, 4 bits):</w:t>
      </w:r>
      <w:r w:rsidRPr="00307520">
        <w:rPr>
          <w:color w:val="000000" w:themeColor="text1"/>
          <w:sz w:val="18"/>
          <w:szCs w:val="18"/>
        </w:rPr>
        <w:t xml:space="preserve"> assigns the maximum number of letters that make up the full word.</w:t>
      </w:r>
    </w:p>
    <w:p w14:paraId="150638C3" w14:textId="77777777" w:rsidR="009729E1" w:rsidRPr="00307520" w:rsidRDefault="009729E1" w:rsidP="009729E1">
      <w:pPr>
        <w:ind w:left="840"/>
        <w:rPr>
          <w:color w:val="000000" w:themeColor="text1"/>
          <w:sz w:val="18"/>
          <w:szCs w:val="18"/>
        </w:rPr>
      </w:pPr>
    </w:p>
    <w:p w14:paraId="2ABC46CA" w14:textId="77777777" w:rsidR="009729E1" w:rsidRPr="00307520" w:rsidRDefault="009729E1" w:rsidP="009729E1">
      <w:pPr>
        <w:ind w:left="840"/>
        <w:rPr>
          <w:color w:val="000000" w:themeColor="text1"/>
          <w:sz w:val="18"/>
          <w:szCs w:val="18"/>
        </w:rPr>
      </w:pPr>
      <w:r w:rsidRPr="00307520">
        <w:rPr>
          <w:i/>
          <w:color w:val="000000" w:themeColor="text1"/>
          <w:sz w:val="18"/>
          <w:szCs w:val="18"/>
        </w:rPr>
        <w:t>Verify (optional, 1 bit):</w:t>
      </w:r>
      <w:r w:rsidRPr="00307520">
        <w:rPr>
          <w:color w:val="000000" w:themeColor="text1"/>
          <w:sz w:val="18"/>
          <w:szCs w:val="18"/>
        </w:rPr>
        <w:t xml:space="preserve"> 0 game </w:t>
      </w:r>
      <w:proofErr w:type="gramStart"/>
      <w:r w:rsidRPr="00307520">
        <w:rPr>
          <w:color w:val="000000" w:themeColor="text1"/>
          <w:sz w:val="18"/>
          <w:szCs w:val="18"/>
        </w:rPr>
        <w:t>lost</w:t>
      </w:r>
      <w:proofErr w:type="gramEnd"/>
      <w:r w:rsidRPr="00307520">
        <w:rPr>
          <w:color w:val="000000" w:themeColor="text1"/>
          <w:sz w:val="18"/>
          <w:szCs w:val="18"/>
        </w:rPr>
        <w:t xml:space="preserve"> and 1 game won.</w:t>
      </w:r>
    </w:p>
    <w:p w14:paraId="13F484D5" w14:textId="77777777" w:rsidR="009729E1" w:rsidRPr="00307520" w:rsidRDefault="009729E1" w:rsidP="009729E1">
      <w:pPr>
        <w:ind w:left="840"/>
        <w:rPr>
          <w:color w:val="000000" w:themeColor="text1"/>
          <w:sz w:val="18"/>
          <w:szCs w:val="18"/>
        </w:rPr>
      </w:pPr>
    </w:p>
    <w:p w14:paraId="2698A3DE" w14:textId="77777777" w:rsidR="009729E1" w:rsidRPr="00307520" w:rsidRDefault="009729E1" w:rsidP="009729E1">
      <w:pPr>
        <w:ind w:left="840"/>
        <w:rPr>
          <w:color w:val="000000" w:themeColor="text1"/>
          <w:sz w:val="18"/>
          <w:szCs w:val="18"/>
        </w:rPr>
      </w:pPr>
      <w:r w:rsidRPr="00307520">
        <w:rPr>
          <w:i/>
          <w:color w:val="000000" w:themeColor="text1"/>
          <w:sz w:val="18"/>
          <w:szCs w:val="18"/>
        </w:rPr>
        <w:t>CHAR (8 bits):</w:t>
      </w:r>
      <w:r w:rsidRPr="00307520">
        <w:rPr>
          <w:color w:val="000000" w:themeColor="text1"/>
          <w:sz w:val="18"/>
          <w:szCs w:val="18"/>
        </w:rPr>
        <w:t xml:space="preserve"> character in ASCII code used in the game to guess.</w:t>
      </w:r>
    </w:p>
    <w:p w14:paraId="48D32FE0" w14:textId="77777777" w:rsidR="009729E1" w:rsidRPr="00307520" w:rsidRDefault="009729E1" w:rsidP="009729E1">
      <w:pPr>
        <w:ind w:left="840"/>
        <w:rPr>
          <w:color w:val="000000" w:themeColor="text1"/>
          <w:sz w:val="18"/>
          <w:szCs w:val="18"/>
        </w:rPr>
      </w:pPr>
    </w:p>
    <w:p w14:paraId="1DC57A60" w14:textId="68E06F00" w:rsidR="009729E1" w:rsidRPr="00307520" w:rsidRDefault="009729E1" w:rsidP="009729E1">
      <w:pPr>
        <w:ind w:left="840"/>
        <w:rPr>
          <w:color w:val="000000" w:themeColor="text1"/>
          <w:sz w:val="18"/>
          <w:szCs w:val="18"/>
        </w:rPr>
      </w:pPr>
      <w:r w:rsidRPr="00307520">
        <w:rPr>
          <w:i/>
          <w:color w:val="000000" w:themeColor="text1"/>
          <w:sz w:val="18"/>
          <w:szCs w:val="18"/>
        </w:rPr>
        <w:t>Data (optional, size N variable):</w:t>
      </w:r>
      <w:r w:rsidRPr="00307520">
        <w:rPr>
          <w:color w:val="000000" w:themeColor="text1"/>
          <w:sz w:val="18"/>
          <w:szCs w:val="18"/>
        </w:rPr>
        <w:t xml:space="preserve"> it stores the complete word guess.</w:t>
      </w:r>
    </w:p>
    <w:p w14:paraId="2DBB0F2F" w14:textId="2EDEBD3C" w:rsidR="009729E1" w:rsidRPr="00307520" w:rsidRDefault="009729E1" w:rsidP="00C60C1F">
      <w:pPr>
        <w:ind w:left="840"/>
        <w:rPr>
          <w:color w:val="000000" w:themeColor="text1"/>
          <w:sz w:val="18"/>
          <w:szCs w:val="18"/>
        </w:rPr>
      </w:pPr>
    </w:p>
    <w:p w14:paraId="075B5BCC" w14:textId="77777777" w:rsidR="003F2C5C" w:rsidRPr="00307520" w:rsidRDefault="003F2C5C" w:rsidP="00C60C1F">
      <w:pPr>
        <w:ind w:left="840"/>
        <w:rPr>
          <w:color w:val="000000" w:themeColor="text1"/>
          <w:sz w:val="18"/>
          <w:szCs w:val="18"/>
        </w:rPr>
      </w:pPr>
    </w:p>
    <w:p w14:paraId="23C63424" w14:textId="5AE1F806" w:rsidR="00B926DD" w:rsidRPr="00307520" w:rsidRDefault="003F2C5C" w:rsidP="00B926DD">
      <w:pPr>
        <w:ind w:left="360" w:firstLine="208"/>
        <w:rPr>
          <w:color w:val="000000" w:themeColor="text1"/>
          <w:sz w:val="18"/>
          <w:szCs w:val="18"/>
        </w:rPr>
      </w:pPr>
      <w:r w:rsidRPr="00307520">
        <w:rPr>
          <w:color w:val="000000" w:themeColor="text1"/>
          <w:sz w:val="18"/>
          <w:szCs w:val="18"/>
        </w:rPr>
        <w:t>Connection:</w:t>
      </w:r>
    </w:p>
    <w:p w14:paraId="05CAFE5B" w14:textId="56AE8DC0" w:rsidR="00396DA7" w:rsidRPr="00307520" w:rsidRDefault="00C60C1F" w:rsidP="00B926DD">
      <w:pPr>
        <w:ind w:left="360" w:firstLine="208"/>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59264" behindDoc="1" locked="0" layoutInCell="1" allowOverlap="1" wp14:anchorId="4A289ABB" wp14:editId="755CFDD4">
            <wp:simplePos x="0" y="0"/>
            <wp:positionH relativeFrom="column">
              <wp:posOffset>571500</wp:posOffset>
            </wp:positionH>
            <wp:positionV relativeFrom="paragraph">
              <wp:posOffset>143510</wp:posOffset>
            </wp:positionV>
            <wp:extent cx="2482850" cy="3370580"/>
            <wp:effectExtent l="0" t="0" r="6350" b="0"/>
            <wp:wrapTight wrapText="bothSides">
              <wp:wrapPolygon edited="0">
                <wp:start x="0" y="0"/>
                <wp:lineTo x="0" y="21486"/>
                <wp:lineTo x="21545" y="21486"/>
                <wp:lineTo x="21545" y="0"/>
                <wp:lineTo x="0" y="0"/>
              </wp:wrapPolygon>
            </wp:wrapTight>
            <wp:docPr id="89" name="Imagen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2850"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CA227" w14:textId="12F3D27D" w:rsidR="00FD3248" w:rsidRPr="00307520" w:rsidRDefault="003F2C5C" w:rsidP="00FD3248">
      <w:pPr>
        <w:ind w:left="360" w:firstLine="208"/>
        <w:jc w:val="center"/>
        <w:rPr>
          <w:color w:val="000000" w:themeColor="text1"/>
          <w:sz w:val="16"/>
          <w:szCs w:val="18"/>
        </w:rPr>
      </w:pPr>
      <w:r w:rsidRPr="00307520">
        <w:rPr>
          <w:i/>
          <w:color w:val="000000" w:themeColor="text1"/>
          <w:sz w:val="16"/>
          <w:szCs w:val="18"/>
        </w:rPr>
        <w:t>Figure 12. New game connection format (left) and new letter sending.</w:t>
      </w:r>
    </w:p>
    <w:p w14:paraId="49359BBE" w14:textId="165FE494" w:rsidR="00FD3248" w:rsidRPr="00307520" w:rsidRDefault="00FD3248" w:rsidP="00B926DD">
      <w:pPr>
        <w:ind w:left="360" w:firstLine="208"/>
        <w:rPr>
          <w:color w:val="000000" w:themeColor="text1"/>
          <w:sz w:val="18"/>
          <w:szCs w:val="18"/>
        </w:rPr>
      </w:pPr>
    </w:p>
    <w:p w14:paraId="28A49F3E" w14:textId="540011CA" w:rsidR="00FD3248" w:rsidRPr="00307520" w:rsidRDefault="00FD3248" w:rsidP="00B926DD">
      <w:pPr>
        <w:ind w:left="360" w:firstLine="208"/>
        <w:rPr>
          <w:color w:val="000000" w:themeColor="text1"/>
          <w:sz w:val="18"/>
          <w:szCs w:val="18"/>
        </w:rPr>
      </w:pPr>
    </w:p>
    <w:p w14:paraId="4E7DD17C" w14:textId="291DE827" w:rsidR="00FD3248" w:rsidRPr="00307520" w:rsidRDefault="00FD3248" w:rsidP="00B926DD">
      <w:pPr>
        <w:ind w:left="360" w:firstLine="208"/>
        <w:rPr>
          <w:color w:val="000000" w:themeColor="text1"/>
          <w:sz w:val="18"/>
          <w:szCs w:val="18"/>
        </w:rPr>
      </w:pPr>
    </w:p>
    <w:p w14:paraId="4BDA5238" w14:textId="78053900" w:rsidR="00FD3248" w:rsidRPr="00307520" w:rsidRDefault="00F6572E" w:rsidP="00B926DD">
      <w:pPr>
        <w:ind w:left="360" w:firstLine="208"/>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65408" behindDoc="1" locked="0" layoutInCell="1" allowOverlap="1" wp14:anchorId="223D9B49" wp14:editId="175360C6">
            <wp:simplePos x="0" y="0"/>
            <wp:positionH relativeFrom="column">
              <wp:posOffset>1036881</wp:posOffset>
            </wp:positionH>
            <wp:positionV relativeFrom="paragraph">
              <wp:posOffset>24765</wp:posOffset>
            </wp:positionV>
            <wp:extent cx="1272540" cy="3442335"/>
            <wp:effectExtent l="0" t="0" r="0" b="0"/>
            <wp:wrapTight wrapText="bothSides">
              <wp:wrapPolygon edited="0">
                <wp:start x="0" y="0"/>
                <wp:lineTo x="0" y="21516"/>
                <wp:lineTo x="21341" y="21516"/>
                <wp:lineTo x="21341" y="0"/>
                <wp:lineTo x="0" y="0"/>
              </wp:wrapPolygon>
            </wp:wrapTight>
            <wp:docPr id="88" name="Imagen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4"/>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2540" cy="344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9115D3" w14:textId="7F18A3F3" w:rsidR="00FD3248" w:rsidRPr="00307520" w:rsidRDefault="00FD3248" w:rsidP="00B926DD">
      <w:pPr>
        <w:ind w:left="360" w:firstLine="208"/>
        <w:rPr>
          <w:color w:val="000000" w:themeColor="text1"/>
          <w:sz w:val="18"/>
          <w:szCs w:val="18"/>
        </w:rPr>
      </w:pPr>
    </w:p>
    <w:p w14:paraId="05FEED36" w14:textId="28535FB1" w:rsidR="00FD3248" w:rsidRPr="00307520" w:rsidRDefault="00FD3248" w:rsidP="00B926DD">
      <w:pPr>
        <w:ind w:left="360" w:firstLine="208"/>
        <w:rPr>
          <w:color w:val="000000" w:themeColor="text1"/>
          <w:sz w:val="18"/>
          <w:szCs w:val="18"/>
        </w:rPr>
      </w:pPr>
    </w:p>
    <w:p w14:paraId="1FDEF4E1" w14:textId="70AACD98" w:rsidR="00FD3248" w:rsidRPr="00307520" w:rsidRDefault="00FD3248" w:rsidP="00B926DD">
      <w:pPr>
        <w:ind w:left="360" w:firstLine="208"/>
        <w:rPr>
          <w:color w:val="000000" w:themeColor="text1"/>
          <w:sz w:val="18"/>
          <w:szCs w:val="18"/>
        </w:rPr>
      </w:pPr>
    </w:p>
    <w:p w14:paraId="4765216C" w14:textId="608535DE" w:rsidR="00FD3248" w:rsidRPr="00307520" w:rsidRDefault="00FD3248" w:rsidP="00B926DD">
      <w:pPr>
        <w:ind w:left="360" w:firstLine="208"/>
        <w:rPr>
          <w:color w:val="000000" w:themeColor="text1"/>
          <w:sz w:val="18"/>
          <w:szCs w:val="18"/>
        </w:rPr>
      </w:pPr>
    </w:p>
    <w:p w14:paraId="0DC0033B" w14:textId="2D92E3B0" w:rsidR="00FD3248" w:rsidRPr="00307520" w:rsidRDefault="00FD3248" w:rsidP="00B926DD">
      <w:pPr>
        <w:ind w:left="360" w:firstLine="208"/>
        <w:rPr>
          <w:color w:val="000000" w:themeColor="text1"/>
          <w:sz w:val="18"/>
          <w:szCs w:val="18"/>
        </w:rPr>
      </w:pPr>
    </w:p>
    <w:p w14:paraId="1A489D7E" w14:textId="16254E8F" w:rsidR="00FD3248" w:rsidRPr="00307520" w:rsidRDefault="00FD3248" w:rsidP="00B926DD">
      <w:pPr>
        <w:ind w:left="360" w:firstLine="208"/>
        <w:rPr>
          <w:color w:val="000000" w:themeColor="text1"/>
          <w:sz w:val="18"/>
          <w:szCs w:val="18"/>
        </w:rPr>
      </w:pPr>
    </w:p>
    <w:p w14:paraId="6ECEA0F2" w14:textId="0C8F4672" w:rsidR="00FD3248" w:rsidRPr="00307520" w:rsidRDefault="00FD3248" w:rsidP="00B926DD">
      <w:pPr>
        <w:ind w:left="360" w:firstLine="208"/>
        <w:rPr>
          <w:color w:val="000000" w:themeColor="text1"/>
          <w:sz w:val="18"/>
          <w:szCs w:val="18"/>
        </w:rPr>
      </w:pPr>
    </w:p>
    <w:p w14:paraId="08014A45" w14:textId="5A8727D1" w:rsidR="00FD3248" w:rsidRPr="00307520" w:rsidRDefault="00FD3248" w:rsidP="00B926DD">
      <w:pPr>
        <w:ind w:left="360" w:firstLine="208"/>
        <w:rPr>
          <w:color w:val="000000" w:themeColor="text1"/>
          <w:sz w:val="18"/>
          <w:szCs w:val="18"/>
        </w:rPr>
      </w:pPr>
    </w:p>
    <w:p w14:paraId="348AF157" w14:textId="53814D3D" w:rsidR="00FD3248" w:rsidRPr="00307520" w:rsidRDefault="00FD3248" w:rsidP="00B926DD">
      <w:pPr>
        <w:ind w:left="360" w:firstLine="208"/>
        <w:rPr>
          <w:color w:val="000000" w:themeColor="text1"/>
          <w:sz w:val="18"/>
          <w:szCs w:val="18"/>
        </w:rPr>
      </w:pPr>
    </w:p>
    <w:p w14:paraId="515959E4" w14:textId="5CB7B0DC" w:rsidR="00FD3248" w:rsidRPr="00307520" w:rsidRDefault="00FD3248" w:rsidP="00B926DD">
      <w:pPr>
        <w:ind w:left="360" w:firstLine="208"/>
        <w:rPr>
          <w:color w:val="000000" w:themeColor="text1"/>
          <w:sz w:val="18"/>
          <w:szCs w:val="18"/>
        </w:rPr>
      </w:pPr>
    </w:p>
    <w:p w14:paraId="6BDA5E03" w14:textId="14E7F094" w:rsidR="00FD3248" w:rsidRPr="00307520" w:rsidRDefault="00FD3248" w:rsidP="00B926DD">
      <w:pPr>
        <w:ind w:left="360" w:firstLine="208"/>
        <w:rPr>
          <w:color w:val="000000" w:themeColor="text1"/>
          <w:sz w:val="18"/>
          <w:szCs w:val="18"/>
        </w:rPr>
      </w:pPr>
    </w:p>
    <w:p w14:paraId="21051C2F" w14:textId="5C16F650" w:rsidR="009C3397" w:rsidRPr="00307520" w:rsidRDefault="009C3397" w:rsidP="00B926DD">
      <w:pPr>
        <w:ind w:left="360" w:firstLine="208"/>
        <w:rPr>
          <w:color w:val="000000" w:themeColor="text1"/>
          <w:sz w:val="18"/>
          <w:szCs w:val="18"/>
        </w:rPr>
      </w:pPr>
    </w:p>
    <w:p w14:paraId="77F44096" w14:textId="77777777" w:rsidR="009C3397" w:rsidRPr="00307520" w:rsidRDefault="009C3397" w:rsidP="00B926DD">
      <w:pPr>
        <w:ind w:left="360" w:firstLine="208"/>
        <w:rPr>
          <w:color w:val="000000" w:themeColor="text1"/>
          <w:sz w:val="18"/>
          <w:szCs w:val="18"/>
        </w:rPr>
      </w:pPr>
    </w:p>
    <w:p w14:paraId="33557F4B" w14:textId="77777777" w:rsidR="00FD3248" w:rsidRPr="00307520" w:rsidRDefault="00FD3248" w:rsidP="00B926DD">
      <w:pPr>
        <w:ind w:left="360" w:firstLine="208"/>
        <w:rPr>
          <w:color w:val="000000" w:themeColor="text1"/>
          <w:sz w:val="18"/>
          <w:szCs w:val="18"/>
        </w:rPr>
      </w:pPr>
    </w:p>
    <w:p w14:paraId="720130CB" w14:textId="7C65BD61" w:rsidR="00FD3248" w:rsidRPr="00307520" w:rsidRDefault="00FD3248" w:rsidP="00B926DD">
      <w:pPr>
        <w:ind w:left="360" w:firstLine="208"/>
        <w:rPr>
          <w:color w:val="000000" w:themeColor="text1"/>
          <w:sz w:val="18"/>
          <w:szCs w:val="18"/>
        </w:rPr>
      </w:pPr>
    </w:p>
    <w:p w14:paraId="32B9BFB4" w14:textId="77777777" w:rsidR="00FD3248" w:rsidRPr="00307520" w:rsidRDefault="00FD3248" w:rsidP="00B926DD">
      <w:pPr>
        <w:ind w:left="360" w:firstLine="208"/>
        <w:rPr>
          <w:color w:val="000000" w:themeColor="text1"/>
          <w:sz w:val="18"/>
          <w:szCs w:val="18"/>
        </w:rPr>
      </w:pPr>
    </w:p>
    <w:p w14:paraId="1AFC1BDC" w14:textId="77777777" w:rsidR="00FD3248" w:rsidRPr="00307520" w:rsidRDefault="00FD3248" w:rsidP="00B926DD">
      <w:pPr>
        <w:ind w:left="360" w:firstLine="208"/>
        <w:rPr>
          <w:color w:val="000000" w:themeColor="text1"/>
          <w:sz w:val="18"/>
          <w:szCs w:val="18"/>
        </w:rPr>
      </w:pPr>
    </w:p>
    <w:p w14:paraId="54C574A1" w14:textId="77777777" w:rsidR="00FD3248" w:rsidRPr="00307520" w:rsidRDefault="00FD3248" w:rsidP="00B926DD">
      <w:pPr>
        <w:ind w:left="360" w:firstLine="208"/>
        <w:rPr>
          <w:color w:val="000000" w:themeColor="text1"/>
          <w:sz w:val="18"/>
          <w:szCs w:val="18"/>
        </w:rPr>
      </w:pPr>
    </w:p>
    <w:p w14:paraId="361816B0" w14:textId="26F09EB4" w:rsidR="00FD3248" w:rsidRPr="00307520" w:rsidRDefault="00FD3248" w:rsidP="00B926DD">
      <w:pPr>
        <w:ind w:left="360" w:firstLine="208"/>
        <w:rPr>
          <w:color w:val="000000" w:themeColor="text1"/>
          <w:sz w:val="18"/>
          <w:szCs w:val="18"/>
        </w:rPr>
      </w:pPr>
    </w:p>
    <w:p w14:paraId="552B1B61" w14:textId="77777777" w:rsidR="00FD3248" w:rsidRPr="00307520" w:rsidRDefault="00FD3248" w:rsidP="00B926DD">
      <w:pPr>
        <w:ind w:left="360" w:firstLine="208"/>
        <w:rPr>
          <w:color w:val="000000" w:themeColor="text1"/>
          <w:sz w:val="18"/>
          <w:szCs w:val="18"/>
        </w:rPr>
      </w:pPr>
    </w:p>
    <w:p w14:paraId="71C62FFA" w14:textId="77777777" w:rsidR="00FD3248" w:rsidRPr="00307520" w:rsidRDefault="00FD3248" w:rsidP="00B926DD">
      <w:pPr>
        <w:ind w:left="360" w:firstLine="208"/>
        <w:rPr>
          <w:color w:val="000000" w:themeColor="text1"/>
          <w:sz w:val="18"/>
          <w:szCs w:val="18"/>
        </w:rPr>
      </w:pPr>
    </w:p>
    <w:p w14:paraId="5B2B7E8F" w14:textId="2AC83BC1" w:rsidR="00396DA7" w:rsidRPr="00307520" w:rsidRDefault="00396DA7" w:rsidP="00B926DD">
      <w:pPr>
        <w:ind w:left="360" w:firstLine="208"/>
        <w:rPr>
          <w:color w:val="000000" w:themeColor="text1"/>
          <w:sz w:val="18"/>
          <w:szCs w:val="18"/>
        </w:rPr>
      </w:pPr>
    </w:p>
    <w:p w14:paraId="5EA9315B" w14:textId="1BD74C86" w:rsidR="006F5AA2" w:rsidRPr="00307520" w:rsidRDefault="006F5AA2" w:rsidP="00B926DD">
      <w:pPr>
        <w:ind w:left="360" w:firstLine="208"/>
        <w:rPr>
          <w:color w:val="000000" w:themeColor="text1"/>
          <w:sz w:val="18"/>
          <w:szCs w:val="18"/>
        </w:rPr>
      </w:pPr>
    </w:p>
    <w:p w14:paraId="2D9F69B4" w14:textId="57A6DAA2" w:rsidR="006F5AA2" w:rsidRPr="00307520" w:rsidRDefault="006F5AA2" w:rsidP="00B926DD">
      <w:pPr>
        <w:ind w:left="360" w:firstLine="208"/>
        <w:rPr>
          <w:color w:val="000000" w:themeColor="text1"/>
          <w:sz w:val="18"/>
          <w:szCs w:val="18"/>
        </w:rPr>
      </w:pPr>
    </w:p>
    <w:p w14:paraId="371E5431" w14:textId="77777777" w:rsidR="006F5AA2" w:rsidRPr="00307520" w:rsidRDefault="006F5AA2" w:rsidP="00B926DD">
      <w:pPr>
        <w:ind w:left="360" w:firstLine="208"/>
        <w:rPr>
          <w:color w:val="000000" w:themeColor="text1"/>
          <w:sz w:val="18"/>
          <w:szCs w:val="18"/>
        </w:rPr>
      </w:pPr>
    </w:p>
    <w:p w14:paraId="71BC1116" w14:textId="77777777" w:rsidR="00FD3248" w:rsidRPr="00307520" w:rsidRDefault="00FD3248" w:rsidP="00B926DD">
      <w:pPr>
        <w:ind w:left="360" w:firstLine="208"/>
        <w:rPr>
          <w:color w:val="000000" w:themeColor="text1"/>
          <w:sz w:val="18"/>
          <w:szCs w:val="18"/>
        </w:rPr>
      </w:pPr>
    </w:p>
    <w:p w14:paraId="56E860D7" w14:textId="24198446" w:rsidR="00FD3248" w:rsidRPr="00307520" w:rsidRDefault="003F2C5C" w:rsidP="006F5AA2">
      <w:pPr>
        <w:ind w:left="76" w:firstLine="284"/>
        <w:jc w:val="center"/>
        <w:rPr>
          <w:color w:val="000000" w:themeColor="text1"/>
          <w:sz w:val="16"/>
          <w:szCs w:val="18"/>
        </w:rPr>
      </w:pPr>
      <w:r w:rsidRPr="00307520">
        <w:rPr>
          <w:i/>
          <w:color w:val="000000" w:themeColor="text1"/>
          <w:sz w:val="16"/>
          <w:szCs w:val="18"/>
        </w:rPr>
        <w:t>Figure 14. New game and new letter connection format.</w:t>
      </w:r>
    </w:p>
    <w:p w14:paraId="2BD80F05" w14:textId="77777777" w:rsidR="00FD3248" w:rsidRPr="00307520" w:rsidRDefault="00FD3248" w:rsidP="00B926DD">
      <w:pPr>
        <w:ind w:left="360" w:firstLine="208"/>
        <w:rPr>
          <w:color w:val="000000" w:themeColor="text1"/>
          <w:sz w:val="18"/>
          <w:szCs w:val="18"/>
        </w:rPr>
      </w:pPr>
    </w:p>
    <w:p w14:paraId="1AC4F069" w14:textId="652F59F4" w:rsidR="00FD3248" w:rsidRPr="00307520" w:rsidRDefault="00FD3248" w:rsidP="00767CD1">
      <w:pPr>
        <w:ind w:left="284"/>
        <w:rPr>
          <w:color w:val="000000" w:themeColor="text1"/>
          <w:sz w:val="18"/>
          <w:szCs w:val="18"/>
        </w:rPr>
      </w:pPr>
    </w:p>
    <w:p w14:paraId="649ACEC3" w14:textId="01F448CD" w:rsidR="00767CD1" w:rsidRPr="00307520" w:rsidRDefault="009729E1" w:rsidP="00767CD1">
      <w:pPr>
        <w:pStyle w:val="ListParagraph"/>
        <w:numPr>
          <w:ilvl w:val="1"/>
          <w:numId w:val="44"/>
        </w:numPr>
        <w:rPr>
          <w:color w:val="000000" w:themeColor="text1"/>
          <w:sz w:val="18"/>
          <w:szCs w:val="18"/>
        </w:rPr>
      </w:pPr>
      <w:r w:rsidRPr="00307520">
        <w:rPr>
          <w:color w:val="000000" w:themeColor="text1"/>
          <w:sz w:val="18"/>
          <w:szCs w:val="18"/>
        </w:rPr>
        <w:t>GPIO Raspberry Pi control with Stack SMS (IoT)</w:t>
      </w:r>
    </w:p>
    <w:p w14:paraId="0732F806" w14:textId="77777777" w:rsidR="003D02D4" w:rsidRPr="00307520" w:rsidRDefault="003D02D4" w:rsidP="00767CD1">
      <w:pPr>
        <w:pStyle w:val="ListParagraph"/>
        <w:rPr>
          <w:color w:val="000000" w:themeColor="text1"/>
          <w:sz w:val="18"/>
          <w:szCs w:val="18"/>
        </w:rPr>
      </w:pPr>
    </w:p>
    <w:p w14:paraId="57378D54" w14:textId="5A6871F2" w:rsidR="009729E1" w:rsidRPr="00307520" w:rsidRDefault="006A1960" w:rsidP="006A1960">
      <w:pPr>
        <w:ind w:left="720"/>
        <w:rPr>
          <w:color w:val="000000" w:themeColor="text1"/>
          <w:sz w:val="18"/>
          <w:szCs w:val="18"/>
        </w:rPr>
      </w:pPr>
      <w:r w:rsidRPr="00307520">
        <w:rPr>
          <w:color w:val="000000" w:themeColor="text1"/>
          <w:sz w:val="18"/>
          <w:szCs w:val="18"/>
        </w:rPr>
        <w:t xml:space="preserve">The following Stack SMS implementation is focused on IoT, using a Raspberry Pi and the GPIO ports (General Purpose Input Output). It is possible to read and write data from the GPIO ports. </w:t>
      </w:r>
      <w:r w:rsidR="008570ED">
        <w:rPr>
          <w:color w:val="000000" w:themeColor="text1"/>
          <w:sz w:val="18"/>
          <w:szCs w:val="18"/>
        </w:rPr>
        <w:t>T</w:t>
      </w:r>
      <w:r w:rsidRPr="00307520">
        <w:rPr>
          <w:color w:val="000000" w:themeColor="text1"/>
          <w:sz w:val="18"/>
          <w:szCs w:val="18"/>
        </w:rPr>
        <w:t xml:space="preserve">his way, it is possible to read data, for </w:t>
      </w:r>
      <w:r w:rsidR="0086442A">
        <w:rPr>
          <w:color w:val="000000" w:themeColor="text1"/>
          <w:sz w:val="18"/>
          <w:szCs w:val="18"/>
        </w:rPr>
        <w:t>instance the one provided</w:t>
      </w:r>
      <w:r w:rsidRPr="00307520">
        <w:rPr>
          <w:color w:val="000000" w:themeColor="text1"/>
          <w:sz w:val="18"/>
          <w:szCs w:val="18"/>
        </w:rPr>
        <w:t xml:space="preserve"> from any sensors, send data to relays, engines, etc. using SMS and SMS Stack as a new communication channel. There are many shields (expansion boards) for Raspberry Pi that offer GSM connectivity.</w:t>
      </w:r>
      <w:r w:rsidR="009729E1" w:rsidRPr="00307520">
        <w:rPr>
          <w:color w:val="000000" w:themeColor="text1"/>
          <w:sz w:val="18"/>
          <w:szCs w:val="18"/>
        </w:rPr>
        <w:tab/>
      </w:r>
      <w:r w:rsidR="009729E1" w:rsidRPr="00307520">
        <w:rPr>
          <w:color w:val="000000" w:themeColor="text1"/>
          <w:sz w:val="18"/>
          <w:szCs w:val="18"/>
        </w:rPr>
        <w:tab/>
      </w:r>
      <w:r w:rsidR="009729E1" w:rsidRPr="00307520">
        <w:rPr>
          <w:color w:val="000000" w:themeColor="text1"/>
          <w:sz w:val="18"/>
          <w:szCs w:val="18"/>
        </w:rPr>
        <w:tab/>
      </w:r>
    </w:p>
    <w:p w14:paraId="0DF58BD5" w14:textId="77777777" w:rsidR="009729E1" w:rsidRPr="00307520" w:rsidRDefault="009729E1" w:rsidP="00767CD1">
      <w:pPr>
        <w:rPr>
          <w:color w:val="000000" w:themeColor="text1"/>
          <w:sz w:val="18"/>
          <w:szCs w:val="18"/>
        </w:rPr>
      </w:pPr>
    </w:p>
    <w:p w14:paraId="6DA1665C" w14:textId="16E223B4" w:rsidR="00767CD1" w:rsidRPr="00307520" w:rsidRDefault="00F6572E" w:rsidP="00767CD1">
      <w:pPr>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66432" behindDoc="1" locked="0" layoutInCell="1" allowOverlap="1" wp14:anchorId="79333673" wp14:editId="2578F39D">
            <wp:simplePos x="0" y="0"/>
            <wp:positionH relativeFrom="column">
              <wp:posOffset>227330</wp:posOffset>
            </wp:positionH>
            <wp:positionV relativeFrom="paragraph">
              <wp:posOffset>177800</wp:posOffset>
            </wp:positionV>
            <wp:extent cx="3103245" cy="856615"/>
            <wp:effectExtent l="0" t="0" r="0" b="0"/>
            <wp:wrapTight wrapText="bothSides">
              <wp:wrapPolygon edited="0">
                <wp:start x="0" y="0"/>
                <wp:lineTo x="0" y="21136"/>
                <wp:lineTo x="21481" y="21136"/>
                <wp:lineTo x="2148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856615"/>
                    </a:xfrm>
                    <a:prstGeom prst="rect">
                      <a:avLst/>
                    </a:prstGeom>
                  </pic:spPr>
                </pic:pic>
              </a:graphicData>
            </a:graphic>
            <wp14:sizeRelH relativeFrom="margin">
              <wp14:pctWidth>0</wp14:pctWidth>
            </wp14:sizeRelH>
            <wp14:sizeRelV relativeFrom="margin">
              <wp14:pctHeight>0</wp14:pctHeight>
            </wp14:sizeRelV>
          </wp:anchor>
        </w:drawing>
      </w:r>
      <w:r w:rsidR="00767CD1" w:rsidRPr="00307520">
        <w:rPr>
          <w:color w:val="000000" w:themeColor="text1"/>
          <w:sz w:val="18"/>
          <w:szCs w:val="18"/>
        </w:rPr>
        <w:tab/>
      </w:r>
      <w:r w:rsidR="00767CD1" w:rsidRPr="00307520">
        <w:rPr>
          <w:color w:val="000000" w:themeColor="text1"/>
          <w:sz w:val="18"/>
          <w:szCs w:val="18"/>
        </w:rPr>
        <w:tab/>
      </w:r>
      <w:r w:rsidRPr="00307520">
        <w:rPr>
          <w:color w:val="000000" w:themeColor="text1"/>
          <w:sz w:val="18"/>
          <w:szCs w:val="18"/>
        </w:rPr>
        <w:t>Header:</w:t>
      </w:r>
      <w:r w:rsidR="00767CD1" w:rsidRPr="00307520">
        <w:rPr>
          <w:color w:val="000000" w:themeColor="text1"/>
          <w:sz w:val="18"/>
          <w:szCs w:val="18"/>
        </w:rPr>
        <w:tab/>
      </w:r>
      <w:r w:rsidR="00767CD1" w:rsidRPr="00307520">
        <w:rPr>
          <w:color w:val="000000" w:themeColor="text1"/>
          <w:sz w:val="18"/>
          <w:szCs w:val="18"/>
        </w:rPr>
        <w:tab/>
      </w:r>
    </w:p>
    <w:p w14:paraId="25E6407E" w14:textId="66C607D5" w:rsidR="00473A53" w:rsidRPr="00307520" w:rsidRDefault="00F6572E" w:rsidP="0050016C">
      <w:pPr>
        <w:ind w:firstLine="284"/>
        <w:jc w:val="center"/>
        <w:rPr>
          <w:color w:val="000000" w:themeColor="text1"/>
          <w:sz w:val="16"/>
          <w:szCs w:val="18"/>
        </w:rPr>
      </w:pPr>
      <w:r w:rsidRPr="00307520">
        <w:rPr>
          <w:i/>
          <w:color w:val="000000" w:themeColor="text1"/>
          <w:sz w:val="16"/>
          <w:szCs w:val="18"/>
        </w:rPr>
        <w:t>Figure 15. New game and new letter header format.</w:t>
      </w:r>
    </w:p>
    <w:p w14:paraId="382F855E" w14:textId="43C79146" w:rsidR="00767CD1" w:rsidRPr="00307520" w:rsidRDefault="00767CD1" w:rsidP="00767CD1">
      <w:pPr>
        <w:rPr>
          <w:color w:val="000000" w:themeColor="text1"/>
          <w:sz w:val="18"/>
          <w:szCs w:val="18"/>
        </w:rPr>
      </w:pPr>
    </w:p>
    <w:p w14:paraId="5A1D0218" w14:textId="77777777" w:rsidR="00473A53" w:rsidRPr="00307520" w:rsidRDefault="00473A53" w:rsidP="00767CD1">
      <w:pPr>
        <w:rPr>
          <w:color w:val="000000" w:themeColor="text1"/>
          <w:sz w:val="18"/>
          <w:szCs w:val="18"/>
        </w:rPr>
      </w:pPr>
    </w:p>
    <w:p w14:paraId="2EAEDCC3" w14:textId="07CA4938" w:rsidR="006A1960" w:rsidRPr="00307520" w:rsidRDefault="005359E8" w:rsidP="00F6572E">
      <w:pPr>
        <w:ind w:left="632" w:firstLine="208"/>
        <w:rPr>
          <w:color w:val="000000" w:themeColor="text1"/>
          <w:sz w:val="18"/>
          <w:szCs w:val="18"/>
        </w:rPr>
      </w:pPr>
      <w:r w:rsidRPr="00307520">
        <w:rPr>
          <w:color w:val="000000" w:themeColor="text1"/>
          <w:sz w:val="18"/>
          <w:szCs w:val="18"/>
        </w:rPr>
        <w:tab/>
      </w:r>
      <w:r w:rsidR="006A1960" w:rsidRPr="00307520">
        <w:rPr>
          <w:i/>
          <w:color w:val="000000" w:themeColor="text1"/>
          <w:sz w:val="18"/>
          <w:szCs w:val="18"/>
        </w:rPr>
        <w:t>ID (5 bits):</w:t>
      </w:r>
      <w:r w:rsidR="006A1960" w:rsidRPr="00307520">
        <w:rPr>
          <w:color w:val="000000" w:themeColor="text1"/>
          <w:sz w:val="18"/>
          <w:szCs w:val="18"/>
        </w:rPr>
        <w:t xml:space="preserve"> packet identifier</w:t>
      </w:r>
    </w:p>
    <w:p w14:paraId="0557E522" w14:textId="77777777" w:rsidR="006A1960" w:rsidRPr="00307520" w:rsidRDefault="006A1960" w:rsidP="006A1960">
      <w:pPr>
        <w:ind w:left="840" w:firstLine="20"/>
        <w:rPr>
          <w:color w:val="000000" w:themeColor="text1"/>
          <w:sz w:val="18"/>
          <w:szCs w:val="18"/>
        </w:rPr>
      </w:pPr>
    </w:p>
    <w:p w14:paraId="17FDF6FC" w14:textId="77777777" w:rsidR="006A1960" w:rsidRPr="00307520" w:rsidRDefault="006A1960" w:rsidP="006A1960">
      <w:pPr>
        <w:ind w:left="840" w:firstLine="20"/>
        <w:rPr>
          <w:color w:val="000000" w:themeColor="text1"/>
          <w:sz w:val="18"/>
          <w:szCs w:val="18"/>
        </w:rPr>
      </w:pPr>
      <w:proofErr w:type="spellStart"/>
      <w:r w:rsidRPr="00307520">
        <w:rPr>
          <w:i/>
          <w:color w:val="000000" w:themeColor="text1"/>
          <w:sz w:val="18"/>
          <w:szCs w:val="18"/>
        </w:rPr>
        <w:t>RaspModel</w:t>
      </w:r>
      <w:proofErr w:type="spellEnd"/>
      <w:r w:rsidRPr="00307520">
        <w:rPr>
          <w:i/>
          <w:color w:val="000000" w:themeColor="text1"/>
          <w:sz w:val="18"/>
          <w:szCs w:val="18"/>
        </w:rPr>
        <w:t xml:space="preserve"> (3 bits):</w:t>
      </w:r>
      <w:r w:rsidRPr="00307520">
        <w:rPr>
          <w:color w:val="000000" w:themeColor="text1"/>
          <w:sz w:val="18"/>
          <w:szCs w:val="18"/>
        </w:rPr>
        <w:t xml:space="preserve"> Raspberry Pi model to identify the number of GPIO ports. Models A and B (the originals) (code 000) have 26 GPIO pins. Models A +, B + and B2 have 40 GPIO pins (code 001).</w:t>
      </w:r>
    </w:p>
    <w:p w14:paraId="04F8ECC7" w14:textId="77777777" w:rsidR="006A1960" w:rsidRPr="00307520" w:rsidRDefault="006A1960" w:rsidP="006A1960">
      <w:pPr>
        <w:ind w:left="840" w:firstLine="20"/>
        <w:rPr>
          <w:color w:val="000000" w:themeColor="text1"/>
          <w:sz w:val="18"/>
          <w:szCs w:val="18"/>
        </w:rPr>
      </w:pPr>
    </w:p>
    <w:p w14:paraId="1558F43B" w14:textId="2BD614F6" w:rsidR="00B056A8" w:rsidRPr="00307520" w:rsidRDefault="006A1960" w:rsidP="009C40A8">
      <w:pPr>
        <w:ind w:left="840" w:firstLine="20"/>
        <w:rPr>
          <w:color w:val="000000" w:themeColor="text1"/>
          <w:sz w:val="18"/>
          <w:szCs w:val="18"/>
        </w:rPr>
      </w:pPr>
      <w:proofErr w:type="spellStart"/>
      <w:r w:rsidRPr="00307520">
        <w:rPr>
          <w:i/>
          <w:color w:val="000000" w:themeColor="text1"/>
          <w:sz w:val="18"/>
          <w:szCs w:val="18"/>
        </w:rPr>
        <w:t>GPIOpinID</w:t>
      </w:r>
      <w:proofErr w:type="spellEnd"/>
      <w:r w:rsidRPr="00307520">
        <w:rPr>
          <w:i/>
          <w:color w:val="000000" w:themeColor="text1"/>
          <w:sz w:val="18"/>
          <w:szCs w:val="18"/>
        </w:rPr>
        <w:t xml:space="preserve"> (6 bits):</w:t>
      </w:r>
      <w:r w:rsidRPr="00307520">
        <w:rPr>
          <w:color w:val="000000" w:themeColor="text1"/>
          <w:sz w:val="18"/>
          <w:szCs w:val="18"/>
        </w:rPr>
        <w:t xml:space="preserve"> pin number identification. Depending on </w:t>
      </w:r>
      <w:proofErr w:type="spellStart"/>
      <w:r w:rsidRPr="00307520">
        <w:rPr>
          <w:color w:val="000000" w:themeColor="text1"/>
          <w:sz w:val="18"/>
          <w:szCs w:val="18"/>
        </w:rPr>
        <w:t>RaspModel</w:t>
      </w:r>
      <w:proofErr w:type="spellEnd"/>
      <w:r w:rsidRPr="00307520">
        <w:rPr>
          <w:color w:val="000000" w:themeColor="text1"/>
          <w:sz w:val="18"/>
          <w:szCs w:val="18"/>
        </w:rPr>
        <w:t>, it may vary. The value represents the pin number instead of the GPIO number, to give more versatility and a high access level to the Raspberry Pi hardware.</w:t>
      </w:r>
    </w:p>
    <w:p w14:paraId="4EEED943" w14:textId="3C11CC83" w:rsidR="00F6572E" w:rsidRPr="00307520" w:rsidRDefault="00F6572E" w:rsidP="009C40A8">
      <w:pPr>
        <w:ind w:left="840" w:firstLine="20"/>
        <w:rPr>
          <w:color w:val="000000" w:themeColor="text1"/>
          <w:sz w:val="18"/>
          <w:szCs w:val="18"/>
        </w:rPr>
      </w:pPr>
    </w:p>
    <w:p w14:paraId="11DF8A05" w14:textId="77777777" w:rsidR="00F6572E" w:rsidRPr="00307520" w:rsidRDefault="00F6572E" w:rsidP="009C40A8">
      <w:pPr>
        <w:ind w:left="840" w:firstLine="20"/>
        <w:rPr>
          <w:color w:val="000000" w:themeColor="text1"/>
          <w:sz w:val="18"/>
          <w:szCs w:val="18"/>
        </w:rPr>
      </w:pPr>
    </w:p>
    <w:p w14:paraId="47EDC3AC" w14:textId="77777777" w:rsidR="00F6572E" w:rsidRPr="00307520" w:rsidRDefault="00F6572E" w:rsidP="009C40A8">
      <w:pPr>
        <w:ind w:left="840" w:firstLine="20"/>
        <w:rPr>
          <w:color w:val="000000" w:themeColor="text1"/>
          <w:sz w:val="18"/>
          <w:szCs w:val="18"/>
        </w:rPr>
      </w:pPr>
    </w:p>
    <w:p w14:paraId="22B92CF1" w14:textId="1C38431B" w:rsidR="00B056A8" w:rsidRPr="00307520" w:rsidRDefault="00F602EE" w:rsidP="009C40A8">
      <w:pPr>
        <w:ind w:left="840" w:firstLine="20"/>
        <w:rPr>
          <w:color w:val="000000" w:themeColor="text1"/>
          <w:sz w:val="18"/>
          <w:szCs w:val="18"/>
          <w:lang w:val="es-ES"/>
        </w:rPr>
      </w:pPr>
      <w:r w:rsidRPr="00307520">
        <w:rPr>
          <w:noProof/>
          <w:color w:val="000000" w:themeColor="text1"/>
          <w:sz w:val="18"/>
          <w:szCs w:val="18"/>
          <w:lang w:val="es-ES_tradnl" w:eastAsia="es-ES_tradnl"/>
        </w:rPr>
        <w:lastRenderedPageBreak/>
        <w:drawing>
          <wp:inline distT="0" distB="0" distL="0" distR="0" wp14:anchorId="3573329C" wp14:editId="4185653C">
            <wp:extent cx="2623127" cy="545783"/>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8386" cy="548958"/>
                    </a:xfrm>
                    <a:prstGeom prst="rect">
                      <a:avLst/>
                    </a:prstGeom>
                  </pic:spPr>
                </pic:pic>
              </a:graphicData>
            </a:graphic>
          </wp:inline>
        </w:drawing>
      </w:r>
    </w:p>
    <w:p w14:paraId="7F6B3B25" w14:textId="76AF0B41" w:rsidR="00F602EE" w:rsidRPr="00307520" w:rsidRDefault="00F602EE" w:rsidP="009C40A8">
      <w:pPr>
        <w:ind w:left="840" w:firstLine="20"/>
        <w:rPr>
          <w:color w:val="000000" w:themeColor="text1"/>
          <w:sz w:val="18"/>
          <w:szCs w:val="18"/>
          <w:lang w:val="es-ES"/>
        </w:rPr>
      </w:pPr>
    </w:p>
    <w:p w14:paraId="344FA8A9" w14:textId="77777777" w:rsidR="00F602EE" w:rsidRPr="00307520" w:rsidRDefault="00F602EE" w:rsidP="009C40A8">
      <w:pPr>
        <w:ind w:left="840" w:firstLine="20"/>
        <w:rPr>
          <w:color w:val="000000" w:themeColor="text1"/>
          <w:sz w:val="18"/>
          <w:szCs w:val="18"/>
          <w:lang w:val="es-ES"/>
        </w:rPr>
      </w:pPr>
    </w:p>
    <w:p w14:paraId="31194795" w14:textId="7056E0CE" w:rsidR="00F602EE" w:rsidRPr="00307520" w:rsidRDefault="00F602EE" w:rsidP="009C40A8">
      <w:pPr>
        <w:ind w:left="840" w:firstLine="20"/>
        <w:rPr>
          <w:color w:val="000000" w:themeColor="text1"/>
          <w:sz w:val="18"/>
          <w:szCs w:val="18"/>
          <w:lang w:val="es-ES"/>
        </w:rPr>
      </w:pPr>
      <w:r w:rsidRPr="00307520">
        <w:rPr>
          <w:noProof/>
          <w:color w:val="000000" w:themeColor="text1"/>
          <w:sz w:val="18"/>
          <w:szCs w:val="18"/>
          <w:lang w:val="es-ES_tradnl" w:eastAsia="es-ES_tradnl"/>
        </w:rPr>
        <w:drawing>
          <wp:inline distT="0" distB="0" distL="0" distR="0" wp14:anchorId="4FFB354C" wp14:editId="70B2037F">
            <wp:extent cx="2712258" cy="77547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5983" cy="790836"/>
                    </a:xfrm>
                    <a:prstGeom prst="rect">
                      <a:avLst/>
                    </a:prstGeom>
                  </pic:spPr>
                </pic:pic>
              </a:graphicData>
            </a:graphic>
          </wp:inline>
        </w:drawing>
      </w:r>
    </w:p>
    <w:p w14:paraId="51AC0099" w14:textId="6B9322E4" w:rsidR="00473A53" w:rsidRPr="00307520" w:rsidRDefault="00F6572E" w:rsidP="0050016C">
      <w:pPr>
        <w:ind w:left="284" w:firstLine="284"/>
        <w:jc w:val="center"/>
        <w:rPr>
          <w:color w:val="000000" w:themeColor="text1"/>
          <w:sz w:val="16"/>
          <w:szCs w:val="18"/>
        </w:rPr>
      </w:pPr>
      <w:r w:rsidRPr="00307520">
        <w:rPr>
          <w:i/>
          <w:color w:val="000000" w:themeColor="text1"/>
          <w:sz w:val="16"/>
          <w:szCs w:val="18"/>
        </w:rPr>
        <w:t xml:space="preserve">Figure 16. Raspberry Pi GPIO ports </w:t>
      </w:r>
      <w:proofErr w:type="spellStart"/>
      <w:r w:rsidRPr="00307520">
        <w:rPr>
          <w:i/>
          <w:color w:val="000000" w:themeColor="text1"/>
          <w:sz w:val="16"/>
          <w:szCs w:val="18"/>
        </w:rPr>
        <w:t>avaliable</w:t>
      </w:r>
      <w:proofErr w:type="spellEnd"/>
      <w:r w:rsidRPr="00307520">
        <w:rPr>
          <w:i/>
          <w:color w:val="000000" w:themeColor="text1"/>
          <w:sz w:val="16"/>
          <w:szCs w:val="18"/>
        </w:rPr>
        <w:t xml:space="preserve"> in all the current models. In early models before model B+, pins were reduced by 26 [8].</w:t>
      </w:r>
    </w:p>
    <w:p w14:paraId="312F6F2C" w14:textId="428E7CCD" w:rsidR="00AD36F6" w:rsidRPr="00307520" w:rsidRDefault="00AD36F6" w:rsidP="00AD36F6">
      <w:pPr>
        <w:rPr>
          <w:color w:val="000000" w:themeColor="text1"/>
          <w:sz w:val="18"/>
          <w:szCs w:val="18"/>
        </w:rPr>
      </w:pPr>
    </w:p>
    <w:p w14:paraId="57F01C35" w14:textId="77777777" w:rsidR="00AD36F6" w:rsidRPr="00307520" w:rsidRDefault="00AD36F6" w:rsidP="00AD36F6">
      <w:pPr>
        <w:ind w:left="568"/>
        <w:rPr>
          <w:i/>
          <w:color w:val="000000" w:themeColor="text1"/>
          <w:sz w:val="18"/>
          <w:szCs w:val="18"/>
        </w:rPr>
      </w:pPr>
      <w:proofErr w:type="spellStart"/>
      <w:r w:rsidRPr="00307520">
        <w:rPr>
          <w:i/>
          <w:color w:val="000000" w:themeColor="text1"/>
          <w:sz w:val="18"/>
          <w:szCs w:val="18"/>
        </w:rPr>
        <w:t>GPIOType</w:t>
      </w:r>
      <w:proofErr w:type="spellEnd"/>
      <w:r w:rsidRPr="00307520">
        <w:rPr>
          <w:i/>
          <w:color w:val="000000" w:themeColor="text1"/>
          <w:sz w:val="18"/>
          <w:szCs w:val="18"/>
        </w:rPr>
        <w:t xml:space="preserve"> (2 bits): corresponds to:</w:t>
      </w:r>
    </w:p>
    <w:p w14:paraId="31770AF3" w14:textId="77777777" w:rsidR="00AD36F6" w:rsidRPr="00307520" w:rsidRDefault="00AD36F6" w:rsidP="00AD36F6">
      <w:pPr>
        <w:ind w:left="568"/>
        <w:rPr>
          <w:i/>
          <w:color w:val="000000" w:themeColor="text1"/>
          <w:sz w:val="18"/>
          <w:szCs w:val="18"/>
        </w:rPr>
      </w:pPr>
    </w:p>
    <w:p w14:paraId="3EEBE31F" w14:textId="77777777" w:rsidR="00AD36F6" w:rsidRPr="00307520" w:rsidRDefault="00AD36F6" w:rsidP="00AD36F6">
      <w:pPr>
        <w:ind w:left="852"/>
        <w:rPr>
          <w:i/>
          <w:color w:val="000000" w:themeColor="text1"/>
          <w:sz w:val="18"/>
          <w:szCs w:val="18"/>
        </w:rPr>
      </w:pPr>
      <w:r w:rsidRPr="00307520">
        <w:rPr>
          <w:i/>
          <w:color w:val="000000" w:themeColor="text1"/>
          <w:sz w:val="18"/>
          <w:szCs w:val="18"/>
        </w:rPr>
        <w:t xml:space="preserve">•00: GPIO, general purpose </w:t>
      </w:r>
    </w:p>
    <w:p w14:paraId="7A74E3BD" w14:textId="77777777" w:rsidR="00AD36F6" w:rsidRPr="00307520" w:rsidRDefault="00AD36F6" w:rsidP="00AD36F6">
      <w:pPr>
        <w:ind w:left="852"/>
        <w:rPr>
          <w:i/>
          <w:color w:val="000000" w:themeColor="text1"/>
          <w:sz w:val="18"/>
          <w:szCs w:val="18"/>
        </w:rPr>
      </w:pPr>
      <w:r w:rsidRPr="00307520">
        <w:rPr>
          <w:i/>
          <w:color w:val="000000" w:themeColor="text1"/>
          <w:sz w:val="18"/>
          <w:szCs w:val="18"/>
        </w:rPr>
        <w:t xml:space="preserve">•01: I2C, I2C protocol </w:t>
      </w:r>
    </w:p>
    <w:p w14:paraId="7151D4CD" w14:textId="77777777" w:rsidR="00AD36F6" w:rsidRPr="00307520" w:rsidRDefault="00AD36F6" w:rsidP="00AD36F6">
      <w:pPr>
        <w:ind w:left="852"/>
        <w:rPr>
          <w:i/>
          <w:color w:val="000000" w:themeColor="text1"/>
          <w:sz w:val="18"/>
          <w:szCs w:val="18"/>
        </w:rPr>
      </w:pPr>
      <w:r w:rsidRPr="00307520">
        <w:rPr>
          <w:i/>
          <w:color w:val="000000" w:themeColor="text1"/>
          <w:sz w:val="18"/>
          <w:szCs w:val="18"/>
        </w:rPr>
        <w:t>•10: UART, serial communications protocol</w:t>
      </w:r>
    </w:p>
    <w:p w14:paraId="6B5DA226" w14:textId="77777777" w:rsidR="00AD36F6" w:rsidRPr="00307520" w:rsidRDefault="00AD36F6" w:rsidP="00AD36F6">
      <w:pPr>
        <w:ind w:left="852"/>
        <w:rPr>
          <w:i/>
          <w:color w:val="000000" w:themeColor="text1"/>
          <w:sz w:val="18"/>
          <w:szCs w:val="18"/>
        </w:rPr>
      </w:pPr>
      <w:r w:rsidRPr="00307520">
        <w:rPr>
          <w:i/>
          <w:color w:val="000000" w:themeColor="text1"/>
          <w:sz w:val="18"/>
          <w:szCs w:val="18"/>
        </w:rPr>
        <w:t>•11: N / A</w:t>
      </w:r>
    </w:p>
    <w:p w14:paraId="02227861" w14:textId="77777777" w:rsidR="00AD36F6" w:rsidRPr="00307520" w:rsidRDefault="00AD36F6" w:rsidP="00AD36F6">
      <w:pPr>
        <w:ind w:left="568"/>
        <w:rPr>
          <w:i/>
          <w:color w:val="000000" w:themeColor="text1"/>
          <w:sz w:val="18"/>
          <w:szCs w:val="18"/>
        </w:rPr>
      </w:pPr>
    </w:p>
    <w:p w14:paraId="7F70DC5A" w14:textId="77777777" w:rsidR="00AD36F6" w:rsidRPr="00307520" w:rsidRDefault="00AD36F6" w:rsidP="00AD36F6">
      <w:pPr>
        <w:ind w:left="568"/>
        <w:rPr>
          <w:i/>
          <w:color w:val="000000" w:themeColor="text1"/>
          <w:sz w:val="18"/>
          <w:szCs w:val="18"/>
        </w:rPr>
      </w:pPr>
      <w:r w:rsidRPr="00307520">
        <w:rPr>
          <w:i/>
          <w:color w:val="000000" w:themeColor="text1"/>
          <w:sz w:val="18"/>
          <w:szCs w:val="18"/>
        </w:rPr>
        <w:t xml:space="preserve">Mode (1 bit): </w:t>
      </w:r>
      <w:r w:rsidRPr="00307520">
        <w:rPr>
          <w:color w:val="000000" w:themeColor="text1"/>
          <w:sz w:val="18"/>
          <w:szCs w:val="18"/>
        </w:rPr>
        <w:t>reading (0) or writing (1) towards the port selected.</w:t>
      </w:r>
    </w:p>
    <w:p w14:paraId="27C274F7" w14:textId="77777777" w:rsidR="00AD36F6" w:rsidRPr="00307520" w:rsidRDefault="00AD36F6" w:rsidP="00AD36F6">
      <w:pPr>
        <w:ind w:left="568"/>
        <w:rPr>
          <w:i/>
          <w:color w:val="000000" w:themeColor="text1"/>
          <w:sz w:val="18"/>
          <w:szCs w:val="18"/>
        </w:rPr>
      </w:pPr>
    </w:p>
    <w:p w14:paraId="6A0DF37B" w14:textId="77777777" w:rsidR="00AD36F6" w:rsidRPr="00307520" w:rsidRDefault="00AD36F6" w:rsidP="00AD36F6">
      <w:pPr>
        <w:ind w:left="568"/>
        <w:rPr>
          <w:i/>
          <w:color w:val="000000" w:themeColor="text1"/>
          <w:sz w:val="18"/>
          <w:szCs w:val="18"/>
        </w:rPr>
      </w:pPr>
      <w:proofErr w:type="spellStart"/>
      <w:r w:rsidRPr="00307520">
        <w:rPr>
          <w:i/>
          <w:color w:val="000000" w:themeColor="text1"/>
          <w:sz w:val="18"/>
          <w:szCs w:val="18"/>
        </w:rPr>
        <w:t>UARTbit</w:t>
      </w:r>
      <w:proofErr w:type="spellEnd"/>
      <w:r w:rsidRPr="00307520">
        <w:rPr>
          <w:i/>
          <w:color w:val="000000" w:themeColor="text1"/>
          <w:sz w:val="18"/>
          <w:szCs w:val="18"/>
        </w:rPr>
        <w:t xml:space="preserve"> (optional, 1 bit):</w:t>
      </w:r>
      <w:r w:rsidRPr="00307520">
        <w:rPr>
          <w:color w:val="000000" w:themeColor="text1"/>
          <w:sz w:val="18"/>
          <w:szCs w:val="18"/>
        </w:rPr>
        <w:t xml:space="preserve"> send start bit serial data (1) and end of the process (0)</w:t>
      </w:r>
    </w:p>
    <w:p w14:paraId="3442A806" w14:textId="77777777" w:rsidR="00AD36F6" w:rsidRPr="00307520" w:rsidRDefault="00AD36F6" w:rsidP="00AD36F6">
      <w:pPr>
        <w:ind w:left="568"/>
        <w:rPr>
          <w:i/>
          <w:color w:val="000000" w:themeColor="text1"/>
          <w:sz w:val="18"/>
          <w:szCs w:val="18"/>
        </w:rPr>
      </w:pPr>
    </w:p>
    <w:p w14:paraId="7C34CF0F" w14:textId="77777777" w:rsidR="00AD36F6" w:rsidRPr="00307520" w:rsidRDefault="00AD36F6" w:rsidP="00AD36F6">
      <w:pPr>
        <w:ind w:left="568"/>
        <w:rPr>
          <w:i/>
          <w:color w:val="000000" w:themeColor="text1"/>
          <w:sz w:val="18"/>
          <w:szCs w:val="18"/>
        </w:rPr>
      </w:pPr>
      <w:r w:rsidRPr="00307520">
        <w:rPr>
          <w:i/>
          <w:color w:val="000000" w:themeColor="text1"/>
          <w:sz w:val="18"/>
          <w:szCs w:val="18"/>
        </w:rPr>
        <w:t>ACK (1 bit): reception check</w:t>
      </w:r>
    </w:p>
    <w:p w14:paraId="10F86D56" w14:textId="77777777" w:rsidR="00AD36F6" w:rsidRPr="00307520" w:rsidRDefault="00AD36F6" w:rsidP="00AD36F6">
      <w:pPr>
        <w:ind w:left="568"/>
        <w:rPr>
          <w:i/>
          <w:color w:val="000000" w:themeColor="text1"/>
          <w:sz w:val="18"/>
          <w:szCs w:val="18"/>
        </w:rPr>
      </w:pPr>
    </w:p>
    <w:p w14:paraId="518864DD" w14:textId="25872B86" w:rsidR="00835562" w:rsidRPr="00307520" w:rsidRDefault="00AD36F6" w:rsidP="00AD36F6">
      <w:pPr>
        <w:ind w:left="568"/>
        <w:rPr>
          <w:i/>
          <w:color w:val="000000" w:themeColor="text1"/>
          <w:sz w:val="18"/>
          <w:szCs w:val="18"/>
        </w:rPr>
      </w:pPr>
      <w:proofErr w:type="spellStart"/>
      <w:r w:rsidRPr="00307520">
        <w:rPr>
          <w:i/>
          <w:color w:val="000000" w:themeColor="text1"/>
          <w:sz w:val="18"/>
          <w:szCs w:val="18"/>
        </w:rPr>
        <w:t>GPIOData</w:t>
      </w:r>
      <w:proofErr w:type="spellEnd"/>
      <w:r w:rsidRPr="00307520">
        <w:rPr>
          <w:i/>
          <w:color w:val="000000" w:themeColor="text1"/>
          <w:sz w:val="18"/>
          <w:szCs w:val="18"/>
        </w:rPr>
        <w:t xml:space="preserve"> (optional, variable size):</w:t>
      </w:r>
      <w:r w:rsidRPr="00307520">
        <w:rPr>
          <w:color w:val="000000" w:themeColor="text1"/>
          <w:sz w:val="18"/>
          <w:szCs w:val="18"/>
        </w:rPr>
        <w:t xml:space="preserve"> buffer where the information store during the </w:t>
      </w:r>
      <w:proofErr w:type="gramStart"/>
      <w:r w:rsidRPr="00307520">
        <w:rPr>
          <w:color w:val="000000" w:themeColor="text1"/>
          <w:sz w:val="18"/>
          <w:szCs w:val="18"/>
        </w:rPr>
        <w:t>communication.</w:t>
      </w:r>
      <w:r w:rsidR="00DE3204" w:rsidRPr="00307520">
        <w:rPr>
          <w:color w:val="000000" w:themeColor="text1"/>
          <w:sz w:val="18"/>
          <w:szCs w:val="18"/>
        </w:rPr>
        <w:t>.</w:t>
      </w:r>
      <w:proofErr w:type="gramEnd"/>
    </w:p>
    <w:p w14:paraId="051EC2BF" w14:textId="0821DF86" w:rsidR="00DE3204" w:rsidRPr="00307520" w:rsidRDefault="00DE3204" w:rsidP="00DE3204">
      <w:pPr>
        <w:ind w:left="568"/>
        <w:rPr>
          <w:color w:val="000000" w:themeColor="text1"/>
          <w:sz w:val="18"/>
          <w:szCs w:val="18"/>
        </w:rPr>
      </w:pPr>
    </w:p>
    <w:p w14:paraId="1688CBC2" w14:textId="77777777" w:rsidR="00DE3204" w:rsidRPr="00307520" w:rsidRDefault="00DE3204" w:rsidP="00DE3204">
      <w:pPr>
        <w:ind w:left="568"/>
        <w:rPr>
          <w:color w:val="000000" w:themeColor="text1"/>
          <w:sz w:val="18"/>
          <w:szCs w:val="18"/>
        </w:rPr>
      </w:pPr>
    </w:p>
    <w:p w14:paraId="4D47B332" w14:textId="24283761" w:rsidR="00835562" w:rsidRPr="002A17C3" w:rsidRDefault="009C3397" w:rsidP="00835562">
      <w:pPr>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67456" behindDoc="1" locked="0" layoutInCell="1" allowOverlap="1" wp14:anchorId="4169C26E" wp14:editId="03B1CEB9">
            <wp:simplePos x="0" y="0"/>
            <wp:positionH relativeFrom="column">
              <wp:posOffset>341630</wp:posOffset>
            </wp:positionH>
            <wp:positionV relativeFrom="paragraph">
              <wp:posOffset>199390</wp:posOffset>
            </wp:positionV>
            <wp:extent cx="2980055" cy="1917065"/>
            <wp:effectExtent l="0" t="0" r="4445" b="635"/>
            <wp:wrapTight wrapText="bothSides">
              <wp:wrapPolygon edited="0">
                <wp:start x="0" y="0"/>
                <wp:lineTo x="0" y="21464"/>
                <wp:lineTo x="21540" y="21464"/>
                <wp:lineTo x="2154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0055" cy="1917065"/>
                    </a:xfrm>
                    <a:prstGeom prst="rect">
                      <a:avLst/>
                    </a:prstGeom>
                  </pic:spPr>
                </pic:pic>
              </a:graphicData>
            </a:graphic>
            <wp14:sizeRelH relativeFrom="margin">
              <wp14:pctWidth>0</wp14:pctWidth>
            </wp14:sizeRelH>
            <wp14:sizeRelV relativeFrom="margin">
              <wp14:pctHeight>0</wp14:pctHeight>
            </wp14:sizeRelV>
          </wp:anchor>
        </w:drawing>
      </w:r>
      <w:r w:rsidR="00835562" w:rsidRPr="00307520">
        <w:rPr>
          <w:color w:val="000000" w:themeColor="text1"/>
          <w:sz w:val="18"/>
          <w:szCs w:val="18"/>
        </w:rPr>
        <w:tab/>
      </w:r>
      <w:r w:rsidR="00835562" w:rsidRPr="00307520">
        <w:rPr>
          <w:color w:val="000000" w:themeColor="text1"/>
          <w:sz w:val="18"/>
          <w:szCs w:val="18"/>
        </w:rPr>
        <w:tab/>
      </w:r>
      <w:r w:rsidR="00F6572E" w:rsidRPr="002A17C3">
        <w:rPr>
          <w:color w:val="000000" w:themeColor="text1"/>
          <w:sz w:val="18"/>
          <w:szCs w:val="18"/>
        </w:rPr>
        <w:t>Connection:</w:t>
      </w:r>
    </w:p>
    <w:p w14:paraId="4127A2CF" w14:textId="26C08192" w:rsidR="00835562" w:rsidRPr="00307520" w:rsidRDefault="00F6572E" w:rsidP="009C3397">
      <w:pPr>
        <w:ind w:left="568" w:firstLine="284"/>
        <w:jc w:val="center"/>
        <w:rPr>
          <w:i/>
          <w:color w:val="000000" w:themeColor="text1"/>
          <w:sz w:val="16"/>
          <w:szCs w:val="18"/>
        </w:rPr>
      </w:pPr>
      <w:r w:rsidRPr="00307520">
        <w:rPr>
          <w:i/>
          <w:color w:val="000000" w:themeColor="text1"/>
          <w:sz w:val="16"/>
          <w:szCs w:val="18"/>
        </w:rPr>
        <w:t xml:space="preserve">Figure 17. Data Reading connection format on GPIO 4 (for example, to read </w:t>
      </w:r>
      <w:proofErr w:type="spellStart"/>
      <w:r w:rsidRPr="00307520">
        <w:rPr>
          <w:i/>
          <w:color w:val="000000" w:themeColor="text1"/>
          <w:sz w:val="16"/>
          <w:szCs w:val="18"/>
        </w:rPr>
        <w:t>temperatura</w:t>
      </w:r>
      <w:proofErr w:type="spellEnd"/>
      <w:r w:rsidRPr="00307520">
        <w:rPr>
          <w:i/>
          <w:color w:val="000000" w:themeColor="text1"/>
          <w:sz w:val="16"/>
          <w:szCs w:val="18"/>
        </w:rPr>
        <w:t xml:space="preserve"> data) and LED power on through the GPIO 27 (right).</w:t>
      </w:r>
    </w:p>
    <w:p w14:paraId="372223AC" w14:textId="2A26C8A6" w:rsidR="00835562" w:rsidRPr="00307520" w:rsidRDefault="00835562" w:rsidP="00835562">
      <w:pPr>
        <w:ind w:firstLine="284"/>
        <w:jc w:val="right"/>
        <w:rPr>
          <w:color w:val="000000" w:themeColor="text1"/>
          <w:sz w:val="18"/>
          <w:szCs w:val="18"/>
        </w:rPr>
      </w:pPr>
    </w:p>
    <w:p w14:paraId="7AFEFBDC" w14:textId="35E15683" w:rsidR="00835562" w:rsidRPr="00307520" w:rsidRDefault="00835562" w:rsidP="00835562">
      <w:pPr>
        <w:ind w:firstLine="284"/>
        <w:jc w:val="right"/>
        <w:rPr>
          <w:color w:val="000000" w:themeColor="text1"/>
          <w:sz w:val="18"/>
          <w:szCs w:val="18"/>
        </w:rPr>
      </w:pPr>
    </w:p>
    <w:p w14:paraId="20C0A400" w14:textId="1960679F" w:rsidR="00F6572E" w:rsidRPr="00307520" w:rsidRDefault="00F6572E" w:rsidP="00835562">
      <w:pPr>
        <w:ind w:firstLine="284"/>
        <w:jc w:val="right"/>
        <w:rPr>
          <w:color w:val="000000" w:themeColor="text1"/>
          <w:sz w:val="18"/>
          <w:szCs w:val="18"/>
        </w:rPr>
      </w:pPr>
    </w:p>
    <w:p w14:paraId="22740D83" w14:textId="593730C2" w:rsidR="00F6572E" w:rsidRPr="00307520" w:rsidRDefault="00F6572E" w:rsidP="00835562">
      <w:pPr>
        <w:ind w:firstLine="284"/>
        <w:jc w:val="right"/>
        <w:rPr>
          <w:color w:val="000000" w:themeColor="text1"/>
          <w:sz w:val="18"/>
          <w:szCs w:val="18"/>
        </w:rPr>
      </w:pPr>
    </w:p>
    <w:p w14:paraId="355657F9" w14:textId="4C79A899" w:rsidR="00F6572E" w:rsidRPr="00307520" w:rsidRDefault="00F6572E" w:rsidP="00835562">
      <w:pPr>
        <w:ind w:firstLine="284"/>
        <w:jc w:val="right"/>
        <w:rPr>
          <w:color w:val="000000" w:themeColor="text1"/>
          <w:sz w:val="18"/>
          <w:szCs w:val="18"/>
        </w:rPr>
      </w:pPr>
    </w:p>
    <w:p w14:paraId="7245D7CF" w14:textId="7C75256B" w:rsidR="00F6572E" w:rsidRPr="00307520" w:rsidRDefault="00F6572E" w:rsidP="00835562">
      <w:pPr>
        <w:ind w:firstLine="284"/>
        <w:jc w:val="right"/>
        <w:rPr>
          <w:color w:val="000000" w:themeColor="text1"/>
          <w:sz w:val="18"/>
          <w:szCs w:val="18"/>
        </w:rPr>
      </w:pPr>
    </w:p>
    <w:p w14:paraId="35297893" w14:textId="13037F3D" w:rsidR="00F6572E" w:rsidRPr="00307520" w:rsidRDefault="00F6572E" w:rsidP="00835562">
      <w:pPr>
        <w:ind w:firstLine="284"/>
        <w:jc w:val="right"/>
        <w:rPr>
          <w:color w:val="000000" w:themeColor="text1"/>
          <w:sz w:val="18"/>
          <w:szCs w:val="18"/>
        </w:rPr>
      </w:pPr>
    </w:p>
    <w:p w14:paraId="083506DA" w14:textId="75549BCE" w:rsidR="00F6572E" w:rsidRPr="00307520" w:rsidRDefault="00F6572E" w:rsidP="00835562">
      <w:pPr>
        <w:ind w:firstLine="284"/>
        <w:jc w:val="right"/>
        <w:rPr>
          <w:color w:val="000000" w:themeColor="text1"/>
          <w:sz w:val="18"/>
          <w:szCs w:val="18"/>
        </w:rPr>
      </w:pPr>
    </w:p>
    <w:p w14:paraId="49EA1A08" w14:textId="34F589D6" w:rsidR="00F6572E" w:rsidRPr="00307520" w:rsidRDefault="00F6572E" w:rsidP="00835562">
      <w:pPr>
        <w:ind w:firstLine="284"/>
        <w:jc w:val="right"/>
        <w:rPr>
          <w:color w:val="000000" w:themeColor="text1"/>
          <w:sz w:val="18"/>
          <w:szCs w:val="18"/>
        </w:rPr>
      </w:pPr>
    </w:p>
    <w:p w14:paraId="4AB5A3EB" w14:textId="355E4BA8" w:rsidR="00F6572E" w:rsidRPr="00307520" w:rsidRDefault="00F6572E" w:rsidP="00835562">
      <w:pPr>
        <w:ind w:firstLine="284"/>
        <w:jc w:val="right"/>
        <w:rPr>
          <w:color w:val="000000" w:themeColor="text1"/>
          <w:sz w:val="18"/>
          <w:szCs w:val="18"/>
        </w:rPr>
      </w:pPr>
    </w:p>
    <w:p w14:paraId="7D894B56" w14:textId="171C243F" w:rsidR="00F6572E" w:rsidRPr="00307520" w:rsidRDefault="00F6572E" w:rsidP="00835562">
      <w:pPr>
        <w:ind w:firstLine="284"/>
        <w:jc w:val="right"/>
        <w:rPr>
          <w:color w:val="000000" w:themeColor="text1"/>
          <w:sz w:val="18"/>
          <w:szCs w:val="18"/>
        </w:rPr>
      </w:pPr>
    </w:p>
    <w:p w14:paraId="2DA73E0F" w14:textId="04048FA2" w:rsidR="00F6572E" w:rsidRPr="00307520" w:rsidRDefault="00F6572E" w:rsidP="00835562">
      <w:pPr>
        <w:ind w:firstLine="284"/>
        <w:jc w:val="right"/>
        <w:rPr>
          <w:color w:val="000000" w:themeColor="text1"/>
          <w:sz w:val="18"/>
          <w:szCs w:val="18"/>
        </w:rPr>
      </w:pPr>
    </w:p>
    <w:p w14:paraId="3E06E696" w14:textId="29C8CCD4" w:rsidR="00F6572E" w:rsidRPr="00307520" w:rsidRDefault="00F6572E" w:rsidP="00835562">
      <w:pPr>
        <w:ind w:firstLine="284"/>
        <w:jc w:val="right"/>
        <w:rPr>
          <w:color w:val="000000" w:themeColor="text1"/>
          <w:sz w:val="18"/>
          <w:szCs w:val="18"/>
        </w:rPr>
      </w:pPr>
    </w:p>
    <w:p w14:paraId="1766ADAC" w14:textId="59214BFE" w:rsidR="00F6572E" w:rsidRPr="00307520" w:rsidRDefault="00F6572E" w:rsidP="00835562">
      <w:pPr>
        <w:ind w:firstLine="284"/>
        <w:jc w:val="right"/>
        <w:rPr>
          <w:color w:val="000000" w:themeColor="text1"/>
          <w:sz w:val="18"/>
          <w:szCs w:val="18"/>
        </w:rPr>
      </w:pPr>
    </w:p>
    <w:p w14:paraId="6D6D2510" w14:textId="0F33D632" w:rsidR="00F6572E" w:rsidRPr="00307520" w:rsidRDefault="00F6572E" w:rsidP="00835562">
      <w:pPr>
        <w:ind w:firstLine="284"/>
        <w:jc w:val="right"/>
        <w:rPr>
          <w:color w:val="000000" w:themeColor="text1"/>
          <w:sz w:val="18"/>
          <w:szCs w:val="18"/>
        </w:rPr>
      </w:pPr>
    </w:p>
    <w:p w14:paraId="52ACE78C" w14:textId="77777777" w:rsidR="00F6572E" w:rsidRPr="00307520" w:rsidRDefault="00F6572E" w:rsidP="00835562">
      <w:pPr>
        <w:ind w:firstLine="284"/>
        <w:jc w:val="right"/>
        <w:rPr>
          <w:color w:val="000000" w:themeColor="text1"/>
          <w:sz w:val="18"/>
          <w:szCs w:val="18"/>
        </w:rPr>
      </w:pPr>
    </w:p>
    <w:p w14:paraId="7AD8D50F" w14:textId="04D84DB7" w:rsidR="00835562" w:rsidRPr="00307520" w:rsidRDefault="00835562" w:rsidP="00835562">
      <w:pPr>
        <w:ind w:firstLine="284"/>
        <w:jc w:val="right"/>
        <w:rPr>
          <w:color w:val="000000" w:themeColor="text1"/>
          <w:sz w:val="18"/>
          <w:szCs w:val="18"/>
        </w:rPr>
      </w:pPr>
    </w:p>
    <w:p w14:paraId="259E6E75" w14:textId="792A1F66" w:rsidR="00835562" w:rsidRPr="00307520" w:rsidRDefault="00D62953" w:rsidP="00835562">
      <w:pPr>
        <w:ind w:firstLine="284"/>
        <w:jc w:val="right"/>
        <w:rPr>
          <w:color w:val="000000" w:themeColor="text1"/>
          <w:sz w:val="18"/>
          <w:szCs w:val="18"/>
        </w:rPr>
      </w:pPr>
      <w:r w:rsidRPr="00307520">
        <w:rPr>
          <w:noProof/>
          <w:color w:val="000000" w:themeColor="text1"/>
          <w:sz w:val="18"/>
          <w:szCs w:val="18"/>
          <w:lang w:val="es-ES_tradnl" w:eastAsia="es-ES_tradnl"/>
        </w:rPr>
        <w:drawing>
          <wp:anchor distT="0" distB="0" distL="114300" distR="114300" simplePos="0" relativeHeight="251668480" behindDoc="0" locked="0" layoutInCell="1" allowOverlap="1" wp14:anchorId="00824595" wp14:editId="0E7C54B0">
            <wp:simplePos x="0" y="0"/>
            <wp:positionH relativeFrom="column">
              <wp:posOffset>529037</wp:posOffset>
            </wp:positionH>
            <wp:positionV relativeFrom="paragraph">
              <wp:posOffset>30931</wp:posOffset>
            </wp:positionV>
            <wp:extent cx="2821858" cy="4004462"/>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24233" cy="4007833"/>
                    </a:xfrm>
                    <a:prstGeom prst="rect">
                      <a:avLst/>
                    </a:prstGeom>
                  </pic:spPr>
                </pic:pic>
              </a:graphicData>
            </a:graphic>
            <wp14:sizeRelH relativeFrom="margin">
              <wp14:pctWidth>0</wp14:pctWidth>
            </wp14:sizeRelH>
            <wp14:sizeRelV relativeFrom="margin">
              <wp14:pctHeight>0</wp14:pctHeight>
            </wp14:sizeRelV>
          </wp:anchor>
        </w:drawing>
      </w:r>
    </w:p>
    <w:p w14:paraId="069B2410" w14:textId="5D690619" w:rsidR="00835562" w:rsidRPr="00307520" w:rsidRDefault="00835562" w:rsidP="00835562">
      <w:pPr>
        <w:ind w:firstLine="284"/>
        <w:jc w:val="right"/>
        <w:rPr>
          <w:color w:val="000000" w:themeColor="text1"/>
          <w:sz w:val="18"/>
          <w:szCs w:val="18"/>
        </w:rPr>
      </w:pPr>
    </w:p>
    <w:p w14:paraId="43F4F2D0" w14:textId="79D1B8F3" w:rsidR="00835562" w:rsidRPr="00307520" w:rsidRDefault="00835562" w:rsidP="00835562">
      <w:pPr>
        <w:ind w:firstLine="284"/>
        <w:jc w:val="right"/>
        <w:rPr>
          <w:color w:val="000000" w:themeColor="text1"/>
          <w:sz w:val="18"/>
          <w:szCs w:val="18"/>
        </w:rPr>
      </w:pPr>
    </w:p>
    <w:p w14:paraId="4158A529" w14:textId="51D5555F" w:rsidR="00835562" w:rsidRPr="00307520" w:rsidRDefault="00835562" w:rsidP="00835562">
      <w:pPr>
        <w:ind w:firstLine="284"/>
        <w:jc w:val="right"/>
        <w:rPr>
          <w:color w:val="000000" w:themeColor="text1"/>
          <w:sz w:val="18"/>
          <w:szCs w:val="18"/>
        </w:rPr>
      </w:pPr>
    </w:p>
    <w:p w14:paraId="1F2505D9" w14:textId="6C72DD1E" w:rsidR="00835562" w:rsidRPr="00307520" w:rsidRDefault="00835562" w:rsidP="00835562">
      <w:pPr>
        <w:ind w:firstLine="284"/>
        <w:jc w:val="right"/>
        <w:rPr>
          <w:color w:val="000000" w:themeColor="text1"/>
          <w:sz w:val="18"/>
          <w:szCs w:val="18"/>
        </w:rPr>
      </w:pPr>
    </w:p>
    <w:p w14:paraId="38E7C736" w14:textId="3DB13619" w:rsidR="00835562" w:rsidRPr="00307520" w:rsidRDefault="00835562" w:rsidP="00835562">
      <w:pPr>
        <w:ind w:firstLine="284"/>
        <w:jc w:val="right"/>
        <w:rPr>
          <w:color w:val="000000" w:themeColor="text1"/>
          <w:sz w:val="18"/>
          <w:szCs w:val="18"/>
        </w:rPr>
      </w:pPr>
    </w:p>
    <w:p w14:paraId="53157E49" w14:textId="73D8F10E" w:rsidR="00835562" w:rsidRPr="00307520" w:rsidRDefault="00835562" w:rsidP="00835562">
      <w:pPr>
        <w:ind w:firstLine="284"/>
        <w:jc w:val="right"/>
        <w:rPr>
          <w:color w:val="000000" w:themeColor="text1"/>
          <w:sz w:val="18"/>
          <w:szCs w:val="18"/>
        </w:rPr>
      </w:pPr>
    </w:p>
    <w:p w14:paraId="4F6052FF" w14:textId="2E1AF8B5" w:rsidR="00835562" w:rsidRPr="00307520" w:rsidRDefault="00835562" w:rsidP="00835562">
      <w:pPr>
        <w:ind w:firstLine="284"/>
        <w:jc w:val="right"/>
        <w:rPr>
          <w:color w:val="000000" w:themeColor="text1"/>
          <w:sz w:val="18"/>
          <w:szCs w:val="18"/>
        </w:rPr>
      </w:pPr>
    </w:p>
    <w:p w14:paraId="2D3397A2" w14:textId="59BDB6D0" w:rsidR="00835562" w:rsidRPr="00307520" w:rsidRDefault="00835562" w:rsidP="00835562">
      <w:pPr>
        <w:ind w:firstLine="284"/>
        <w:jc w:val="right"/>
        <w:rPr>
          <w:color w:val="000000" w:themeColor="text1"/>
          <w:sz w:val="18"/>
          <w:szCs w:val="18"/>
        </w:rPr>
      </w:pPr>
    </w:p>
    <w:p w14:paraId="35669DBC" w14:textId="77177E15" w:rsidR="00835562" w:rsidRPr="00307520" w:rsidRDefault="00835562" w:rsidP="00835562">
      <w:pPr>
        <w:ind w:firstLine="284"/>
        <w:jc w:val="right"/>
        <w:rPr>
          <w:color w:val="000000" w:themeColor="text1"/>
          <w:sz w:val="18"/>
          <w:szCs w:val="18"/>
        </w:rPr>
      </w:pPr>
    </w:p>
    <w:p w14:paraId="3443C800" w14:textId="1BD6F345" w:rsidR="00835562" w:rsidRPr="00307520" w:rsidRDefault="00835562" w:rsidP="00835562">
      <w:pPr>
        <w:rPr>
          <w:color w:val="000000" w:themeColor="text1"/>
          <w:sz w:val="18"/>
          <w:szCs w:val="18"/>
        </w:rPr>
      </w:pPr>
    </w:p>
    <w:p w14:paraId="203F6001" w14:textId="6BF72C64" w:rsidR="00835562" w:rsidRPr="00307520" w:rsidRDefault="00835562" w:rsidP="00835562">
      <w:pPr>
        <w:rPr>
          <w:color w:val="000000" w:themeColor="text1"/>
          <w:sz w:val="18"/>
          <w:szCs w:val="18"/>
        </w:rPr>
      </w:pPr>
    </w:p>
    <w:p w14:paraId="046EF7A3" w14:textId="301ECCB5" w:rsidR="00835562" w:rsidRPr="00307520" w:rsidRDefault="00835562" w:rsidP="00835562">
      <w:pPr>
        <w:rPr>
          <w:color w:val="000000" w:themeColor="text1"/>
          <w:sz w:val="18"/>
          <w:szCs w:val="18"/>
        </w:rPr>
      </w:pPr>
    </w:p>
    <w:p w14:paraId="28A000D7" w14:textId="1D4CFDB7" w:rsidR="00835562" w:rsidRPr="00307520" w:rsidRDefault="00835562" w:rsidP="00835562">
      <w:pPr>
        <w:rPr>
          <w:color w:val="000000" w:themeColor="text1"/>
          <w:sz w:val="18"/>
          <w:szCs w:val="18"/>
        </w:rPr>
      </w:pPr>
    </w:p>
    <w:p w14:paraId="2DAE2581" w14:textId="0CE19F68" w:rsidR="00835562" w:rsidRPr="00307520" w:rsidRDefault="00835562" w:rsidP="00835562">
      <w:pPr>
        <w:rPr>
          <w:color w:val="000000" w:themeColor="text1"/>
          <w:sz w:val="18"/>
          <w:szCs w:val="18"/>
        </w:rPr>
      </w:pPr>
    </w:p>
    <w:p w14:paraId="46AD0E94" w14:textId="783D24BB" w:rsidR="00835562" w:rsidRPr="00307520" w:rsidRDefault="00835562" w:rsidP="00835562">
      <w:pPr>
        <w:rPr>
          <w:color w:val="000000" w:themeColor="text1"/>
          <w:sz w:val="18"/>
          <w:szCs w:val="18"/>
        </w:rPr>
      </w:pPr>
    </w:p>
    <w:p w14:paraId="5CB7150A" w14:textId="77777777" w:rsidR="00F602EE" w:rsidRPr="00307520" w:rsidRDefault="00F602EE" w:rsidP="00835562">
      <w:pPr>
        <w:rPr>
          <w:color w:val="000000" w:themeColor="text1"/>
          <w:sz w:val="18"/>
          <w:szCs w:val="18"/>
        </w:rPr>
      </w:pPr>
    </w:p>
    <w:p w14:paraId="5F84B94E" w14:textId="01C5BF2E" w:rsidR="00835562" w:rsidRPr="00307520" w:rsidRDefault="00835562" w:rsidP="00835562">
      <w:pPr>
        <w:rPr>
          <w:color w:val="000000" w:themeColor="text1"/>
          <w:sz w:val="18"/>
          <w:szCs w:val="18"/>
        </w:rPr>
      </w:pPr>
    </w:p>
    <w:p w14:paraId="1A43F306" w14:textId="3BCEE035" w:rsidR="00835562" w:rsidRPr="00307520" w:rsidRDefault="00835562" w:rsidP="00835562">
      <w:pPr>
        <w:rPr>
          <w:color w:val="000000" w:themeColor="text1"/>
          <w:sz w:val="18"/>
          <w:szCs w:val="18"/>
        </w:rPr>
      </w:pPr>
    </w:p>
    <w:p w14:paraId="0A7C367C" w14:textId="5A42F5BB" w:rsidR="00835562" w:rsidRPr="00307520" w:rsidRDefault="00835562" w:rsidP="00835562">
      <w:pPr>
        <w:rPr>
          <w:color w:val="000000" w:themeColor="text1"/>
          <w:sz w:val="18"/>
          <w:szCs w:val="18"/>
        </w:rPr>
      </w:pPr>
    </w:p>
    <w:p w14:paraId="3912001E" w14:textId="77777777" w:rsidR="00F602EE" w:rsidRPr="00307520" w:rsidRDefault="00F602EE" w:rsidP="00835562">
      <w:pPr>
        <w:rPr>
          <w:color w:val="000000" w:themeColor="text1"/>
          <w:sz w:val="18"/>
          <w:szCs w:val="18"/>
        </w:rPr>
      </w:pPr>
    </w:p>
    <w:p w14:paraId="438A0561" w14:textId="20FD3401" w:rsidR="00835562" w:rsidRPr="00307520" w:rsidRDefault="00835562" w:rsidP="00835562">
      <w:pPr>
        <w:rPr>
          <w:color w:val="000000" w:themeColor="text1"/>
          <w:sz w:val="18"/>
          <w:szCs w:val="18"/>
        </w:rPr>
      </w:pPr>
    </w:p>
    <w:p w14:paraId="2CC0D511" w14:textId="641C613D" w:rsidR="00835562" w:rsidRPr="00307520" w:rsidRDefault="00835562" w:rsidP="00835562">
      <w:pPr>
        <w:rPr>
          <w:color w:val="000000" w:themeColor="text1"/>
          <w:sz w:val="18"/>
          <w:szCs w:val="18"/>
        </w:rPr>
      </w:pPr>
    </w:p>
    <w:p w14:paraId="2FCB3F45" w14:textId="2347194D" w:rsidR="009C3397" w:rsidRPr="00307520" w:rsidRDefault="009C3397" w:rsidP="00835562">
      <w:pPr>
        <w:rPr>
          <w:color w:val="000000" w:themeColor="text1"/>
          <w:sz w:val="18"/>
          <w:szCs w:val="18"/>
        </w:rPr>
      </w:pPr>
    </w:p>
    <w:p w14:paraId="79A273A3" w14:textId="683B3E28" w:rsidR="009C3397" w:rsidRPr="00307520" w:rsidRDefault="009C3397" w:rsidP="00835562">
      <w:pPr>
        <w:rPr>
          <w:color w:val="000000" w:themeColor="text1"/>
          <w:sz w:val="18"/>
          <w:szCs w:val="18"/>
        </w:rPr>
      </w:pPr>
    </w:p>
    <w:p w14:paraId="43CC6DCE" w14:textId="683D8E05" w:rsidR="009C3397" w:rsidRPr="00307520" w:rsidRDefault="009C3397" w:rsidP="00835562">
      <w:pPr>
        <w:rPr>
          <w:color w:val="000000" w:themeColor="text1"/>
          <w:sz w:val="18"/>
          <w:szCs w:val="18"/>
        </w:rPr>
      </w:pPr>
    </w:p>
    <w:p w14:paraId="1C7E3414" w14:textId="77777777" w:rsidR="009C3397" w:rsidRPr="00307520" w:rsidRDefault="009C3397" w:rsidP="00835562">
      <w:pPr>
        <w:rPr>
          <w:color w:val="000000" w:themeColor="text1"/>
          <w:sz w:val="18"/>
          <w:szCs w:val="18"/>
        </w:rPr>
      </w:pPr>
    </w:p>
    <w:p w14:paraId="7380FDF0" w14:textId="52C98CC6" w:rsidR="009C3397" w:rsidRPr="00307520" w:rsidRDefault="009C3397" w:rsidP="00835562">
      <w:pPr>
        <w:rPr>
          <w:color w:val="000000" w:themeColor="text1"/>
          <w:sz w:val="18"/>
          <w:szCs w:val="18"/>
        </w:rPr>
      </w:pPr>
    </w:p>
    <w:p w14:paraId="192A618C" w14:textId="77777777" w:rsidR="00D62953" w:rsidRPr="00307520" w:rsidRDefault="00D62953" w:rsidP="00835562">
      <w:pPr>
        <w:rPr>
          <w:color w:val="000000" w:themeColor="text1"/>
          <w:sz w:val="18"/>
          <w:szCs w:val="18"/>
        </w:rPr>
      </w:pPr>
    </w:p>
    <w:p w14:paraId="24FE8FCA" w14:textId="54DF07BB" w:rsidR="00835562" w:rsidRPr="00307520" w:rsidRDefault="00835562" w:rsidP="00835562">
      <w:pPr>
        <w:rPr>
          <w:color w:val="000000" w:themeColor="text1"/>
          <w:sz w:val="18"/>
          <w:szCs w:val="18"/>
        </w:rPr>
      </w:pPr>
    </w:p>
    <w:p w14:paraId="0B38787D" w14:textId="107307F0" w:rsidR="00835562" w:rsidRPr="00307520" w:rsidRDefault="00835562" w:rsidP="00835562">
      <w:pPr>
        <w:rPr>
          <w:color w:val="000000" w:themeColor="text1"/>
          <w:sz w:val="18"/>
          <w:szCs w:val="18"/>
        </w:rPr>
      </w:pPr>
    </w:p>
    <w:p w14:paraId="28044254" w14:textId="46715693" w:rsidR="00835562" w:rsidRPr="00307520" w:rsidRDefault="00835562" w:rsidP="00835562">
      <w:pPr>
        <w:rPr>
          <w:color w:val="000000" w:themeColor="text1"/>
          <w:sz w:val="18"/>
          <w:szCs w:val="18"/>
        </w:rPr>
      </w:pPr>
    </w:p>
    <w:p w14:paraId="25843D36" w14:textId="59708C55" w:rsidR="00835562" w:rsidRPr="00307520" w:rsidRDefault="0035441B" w:rsidP="00835562">
      <w:pPr>
        <w:ind w:firstLine="284"/>
        <w:jc w:val="center"/>
        <w:rPr>
          <w:i/>
          <w:color w:val="000000" w:themeColor="text1"/>
          <w:sz w:val="16"/>
          <w:szCs w:val="18"/>
        </w:rPr>
      </w:pPr>
      <w:r w:rsidRPr="00307520">
        <w:rPr>
          <w:i/>
          <w:color w:val="000000" w:themeColor="text1"/>
          <w:sz w:val="16"/>
          <w:szCs w:val="18"/>
        </w:rPr>
        <w:t>Figure 18. Serial data Reading connection format from the GPIO UART.</w:t>
      </w:r>
    </w:p>
    <w:p w14:paraId="051318E0" w14:textId="48AE0A30" w:rsidR="00835562" w:rsidRPr="00307520" w:rsidRDefault="00835562" w:rsidP="00835562">
      <w:pPr>
        <w:rPr>
          <w:color w:val="000000" w:themeColor="text1"/>
          <w:sz w:val="18"/>
          <w:szCs w:val="18"/>
        </w:rPr>
      </w:pPr>
    </w:p>
    <w:p w14:paraId="1171EC1A" w14:textId="7DCF80E3" w:rsidR="00835562" w:rsidRPr="00307520" w:rsidRDefault="00835562" w:rsidP="00B21824">
      <w:pPr>
        <w:rPr>
          <w:color w:val="000000" w:themeColor="text1"/>
          <w:sz w:val="18"/>
          <w:szCs w:val="18"/>
          <w:lang w:val="es-ES"/>
        </w:rPr>
      </w:pPr>
      <w:r w:rsidRPr="00307520">
        <w:rPr>
          <w:color w:val="000000" w:themeColor="text1"/>
          <w:sz w:val="18"/>
          <w:szCs w:val="18"/>
        </w:rPr>
        <w:tab/>
      </w:r>
      <w:r w:rsidRPr="00307520">
        <w:rPr>
          <w:color w:val="000000" w:themeColor="text1"/>
          <w:sz w:val="18"/>
          <w:szCs w:val="18"/>
        </w:rPr>
        <w:tab/>
      </w:r>
      <w:r w:rsidRPr="00307520">
        <w:rPr>
          <w:color w:val="000000" w:themeColor="text1"/>
          <w:sz w:val="18"/>
          <w:szCs w:val="18"/>
        </w:rPr>
        <w:tab/>
      </w:r>
      <w:r w:rsidRPr="00307520">
        <w:rPr>
          <w:noProof/>
          <w:color w:val="000000" w:themeColor="text1"/>
          <w:sz w:val="18"/>
          <w:szCs w:val="18"/>
          <w:lang w:val="es-ES_tradnl" w:eastAsia="es-ES_tradnl"/>
        </w:rPr>
        <w:drawing>
          <wp:inline distT="0" distB="0" distL="0" distR="0" wp14:anchorId="0CB1D8E2" wp14:editId="75D87C34">
            <wp:extent cx="2500923" cy="3601190"/>
            <wp:effectExtent l="0" t="0" r="127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2180" cy="3617400"/>
                    </a:xfrm>
                    <a:prstGeom prst="rect">
                      <a:avLst/>
                    </a:prstGeom>
                  </pic:spPr>
                </pic:pic>
              </a:graphicData>
            </a:graphic>
          </wp:inline>
        </w:drawing>
      </w:r>
    </w:p>
    <w:p w14:paraId="690189EF" w14:textId="486BE821" w:rsidR="00835562" w:rsidRPr="00307520" w:rsidRDefault="0035441B" w:rsidP="00835562">
      <w:pPr>
        <w:ind w:firstLine="284"/>
        <w:jc w:val="center"/>
        <w:rPr>
          <w:i/>
          <w:color w:val="000000" w:themeColor="text1"/>
          <w:sz w:val="16"/>
          <w:szCs w:val="18"/>
        </w:rPr>
      </w:pPr>
      <w:r w:rsidRPr="002A17C3">
        <w:rPr>
          <w:i/>
          <w:color w:val="000000" w:themeColor="text1"/>
          <w:sz w:val="16"/>
          <w:szCs w:val="18"/>
        </w:rPr>
        <w:t xml:space="preserve">. </w:t>
      </w:r>
      <w:r w:rsidRPr="00307520">
        <w:rPr>
          <w:i/>
          <w:color w:val="000000" w:themeColor="text1"/>
          <w:sz w:val="16"/>
          <w:szCs w:val="18"/>
        </w:rPr>
        <w:t xml:space="preserve">Figure 11. Serial data </w:t>
      </w:r>
      <w:proofErr w:type="spellStart"/>
      <w:r w:rsidRPr="00307520">
        <w:rPr>
          <w:i/>
          <w:color w:val="000000" w:themeColor="text1"/>
          <w:sz w:val="16"/>
          <w:szCs w:val="18"/>
        </w:rPr>
        <w:t>writting</w:t>
      </w:r>
      <w:proofErr w:type="spellEnd"/>
      <w:r w:rsidRPr="00307520">
        <w:rPr>
          <w:i/>
          <w:color w:val="000000" w:themeColor="text1"/>
          <w:sz w:val="16"/>
          <w:szCs w:val="18"/>
        </w:rPr>
        <w:t xml:space="preserve"> connection format from the GPIO UART.</w:t>
      </w:r>
    </w:p>
    <w:p w14:paraId="4B6F7122" w14:textId="0D541333" w:rsidR="00835562" w:rsidRPr="00307520" w:rsidRDefault="00835562" w:rsidP="00B926DD">
      <w:pPr>
        <w:ind w:left="360" w:firstLine="208"/>
        <w:rPr>
          <w:color w:val="000000" w:themeColor="text1"/>
          <w:sz w:val="18"/>
          <w:szCs w:val="18"/>
        </w:rPr>
      </w:pPr>
    </w:p>
    <w:p w14:paraId="7E4E2F2F" w14:textId="796ABA7A" w:rsidR="00835562" w:rsidRPr="00307520" w:rsidRDefault="00835562" w:rsidP="00B926DD">
      <w:pPr>
        <w:ind w:left="360" w:firstLine="208"/>
        <w:rPr>
          <w:color w:val="000000" w:themeColor="text1"/>
          <w:sz w:val="18"/>
          <w:szCs w:val="18"/>
        </w:rPr>
      </w:pPr>
    </w:p>
    <w:p w14:paraId="0E80DECC" w14:textId="13BD6644" w:rsidR="0035441B" w:rsidRPr="00307520" w:rsidRDefault="0035441B" w:rsidP="00B926DD">
      <w:pPr>
        <w:ind w:left="360" w:firstLine="208"/>
        <w:rPr>
          <w:color w:val="000000" w:themeColor="text1"/>
          <w:sz w:val="18"/>
          <w:szCs w:val="18"/>
        </w:rPr>
      </w:pPr>
    </w:p>
    <w:p w14:paraId="6408FB9E" w14:textId="77777777" w:rsidR="00667D70" w:rsidRPr="00307520" w:rsidRDefault="00667D70" w:rsidP="00B926DD">
      <w:pPr>
        <w:ind w:left="360" w:firstLine="208"/>
        <w:rPr>
          <w:color w:val="000000" w:themeColor="text1"/>
          <w:sz w:val="18"/>
          <w:szCs w:val="18"/>
        </w:rPr>
      </w:pPr>
    </w:p>
    <w:p w14:paraId="0FFCA1DB" w14:textId="69DA0BC6" w:rsidR="0035441B" w:rsidRPr="00307520" w:rsidRDefault="0035441B" w:rsidP="00B926DD">
      <w:pPr>
        <w:ind w:left="360" w:firstLine="208"/>
        <w:rPr>
          <w:color w:val="000000" w:themeColor="text1"/>
          <w:sz w:val="18"/>
          <w:szCs w:val="18"/>
        </w:rPr>
      </w:pPr>
    </w:p>
    <w:p w14:paraId="6D029FA1" w14:textId="18B2CCD7" w:rsidR="0035441B" w:rsidRPr="00307520" w:rsidRDefault="0035441B" w:rsidP="00B926DD">
      <w:pPr>
        <w:ind w:left="360" w:firstLine="208"/>
        <w:rPr>
          <w:color w:val="000000" w:themeColor="text1"/>
          <w:sz w:val="18"/>
          <w:szCs w:val="18"/>
        </w:rPr>
      </w:pPr>
    </w:p>
    <w:p w14:paraId="1E691692" w14:textId="77777777" w:rsidR="0035441B" w:rsidRPr="00307520" w:rsidRDefault="0035441B" w:rsidP="00B926DD">
      <w:pPr>
        <w:ind w:left="360" w:firstLine="208"/>
        <w:rPr>
          <w:color w:val="000000" w:themeColor="text1"/>
          <w:sz w:val="18"/>
          <w:szCs w:val="18"/>
        </w:rPr>
      </w:pPr>
    </w:p>
    <w:p w14:paraId="1512CA6D" w14:textId="72F80377" w:rsidR="00396DA7" w:rsidRPr="00307520" w:rsidRDefault="000754FB" w:rsidP="00396DA7">
      <w:pPr>
        <w:numPr>
          <w:ilvl w:val="0"/>
          <w:numId w:val="44"/>
        </w:numPr>
        <w:rPr>
          <w:b/>
          <w:color w:val="000000" w:themeColor="text1"/>
          <w:sz w:val="18"/>
          <w:szCs w:val="18"/>
          <w:lang w:val="es-ES"/>
        </w:rPr>
      </w:pPr>
      <w:r w:rsidRPr="00307520">
        <w:rPr>
          <w:b/>
          <w:color w:val="000000" w:themeColor="text1"/>
          <w:sz w:val="18"/>
          <w:szCs w:val="18"/>
          <w:lang w:val="es-ES"/>
        </w:rPr>
        <w:lastRenderedPageBreak/>
        <w:t>CONCLUSIONS</w:t>
      </w:r>
    </w:p>
    <w:p w14:paraId="0CEC672E" w14:textId="34A4485A" w:rsidR="00396DA7" w:rsidRPr="00307520" w:rsidRDefault="00396DA7" w:rsidP="00B926DD">
      <w:pPr>
        <w:ind w:left="360" w:firstLine="208"/>
        <w:rPr>
          <w:color w:val="000000" w:themeColor="text1"/>
          <w:sz w:val="18"/>
          <w:szCs w:val="18"/>
          <w:lang w:val="es-ES"/>
        </w:rPr>
      </w:pPr>
    </w:p>
    <w:p w14:paraId="1EA415BB" w14:textId="3783FADB" w:rsidR="00F23B00" w:rsidRPr="00307520" w:rsidRDefault="00F4616A" w:rsidP="00980D47">
      <w:pPr>
        <w:ind w:left="360" w:firstLine="208"/>
        <w:rPr>
          <w:color w:val="000000" w:themeColor="text1"/>
          <w:sz w:val="18"/>
          <w:szCs w:val="18"/>
        </w:rPr>
      </w:pPr>
      <w:r w:rsidRPr="00307520">
        <w:rPr>
          <w:color w:val="000000" w:themeColor="text1"/>
          <w:sz w:val="18"/>
          <w:szCs w:val="18"/>
        </w:rPr>
        <w:t>The practical use and implementation of this SMS protocol still h</w:t>
      </w:r>
      <w:r w:rsidR="004D7C21" w:rsidRPr="00307520">
        <w:rPr>
          <w:color w:val="000000" w:themeColor="text1"/>
          <w:sz w:val="18"/>
          <w:szCs w:val="18"/>
        </w:rPr>
        <w:t>as</w:t>
      </w:r>
      <w:r w:rsidR="007F0308" w:rsidRPr="00307520">
        <w:rPr>
          <w:color w:val="000000" w:themeColor="text1"/>
          <w:sz w:val="18"/>
          <w:szCs w:val="18"/>
        </w:rPr>
        <w:t xml:space="preserve"> </w:t>
      </w:r>
      <w:r w:rsidR="009047C8" w:rsidRPr="00307520">
        <w:rPr>
          <w:color w:val="000000" w:themeColor="text1"/>
          <w:sz w:val="18"/>
          <w:szCs w:val="18"/>
        </w:rPr>
        <w:t>many</w:t>
      </w:r>
      <w:r w:rsidR="007F0308" w:rsidRPr="00307520">
        <w:rPr>
          <w:color w:val="000000" w:themeColor="text1"/>
          <w:sz w:val="18"/>
          <w:szCs w:val="18"/>
        </w:rPr>
        <w:t xml:space="preserve"> possibilities. Stack SMS offers a perfect platform</w:t>
      </w:r>
      <w:r w:rsidR="00E77ED1" w:rsidRPr="00307520">
        <w:rPr>
          <w:color w:val="000000" w:themeColor="text1"/>
          <w:sz w:val="18"/>
          <w:szCs w:val="18"/>
        </w:rPr>
        <w:t xml:space="preserve"> to manage any type of information </w:t>
      </w:r>
      <w:r w:rsidR="00941E4B" w:rsidRPr="00307520">
        <w:rPr>
          <w:color w:val="000000" w:themeColor="text1"/>
          <w:sz w:val="18"/>
          <w:szCs w:val="18"/>
        </w:rPr>
        <w:t>o</w:t>
      </w:r>
      <w:r w:rsidR="00E77ED1" w:rsidRPr="00307520">
        <w:rPr>
          <w:color w:val="000000" w:themeColor="text1"/>
          <w:sz w:val="18"/>
          <w:szCs w:val="18"/>
        </w:rPr>
        <w:t xml:space="preserve">n a network </w:t>
      </w:r>
      <w:r w:rsidR="00700D4C" w:rsidRPr="00307520">
        <w:rPr>
          <w:color w:val="000000" w:themeColor="text1"/>
          <w:sz w:val="18"/>
          <w:szCs w:val="18"/>
        </w:rPr>
        <w:t xml:space="preserve">that </w:t>
      </w:r>
      <w:r w:rsidR="008570ED">
        <w:rPr>
          <w:color w:val="000000" w:themeColor="text1"/>
          <w:sz w:val="18"/>
          <w:szCs w:val="18"/>
        </w:rPr>
        <w:t>does not</w:t>
      </w:r>
      <w:r w:rsidR="00700D4C" w:rsidRPr="00307520">
        <w:rPr>
          <w:color w:val="000000" w:themeColor="text1"/>
          <w:sz w:val="18"/>
          <w:szCs w:val="18"/>
        </w:rPr>
        <w:t xml:space="preserve"> depend o</w:t>
      </w:r>
      <w:r w:rsidR="004D7C21" w:rsidRPr="00307520">
        <w:rPr>
          <w:color w:val="000000" w:themeColor="text1"/>
          <w:sz w:val="18"/>
          <w:szCs w:val="18"/>
        </w:rPr>
        <w:t>n the</w:t>
      </w:r>
      <w:r w:rsidR="00700D4C" w:rsidRPr="00307520">
        <w:rPr>
          <w:color w:val="000000" w:themeColor="text1"/>
          <w:sz w:val="18"/>
          <w:szCs w:val="18"/>
        </w:rPr>
        <w:t xml:space="preserve"> Internet. </w:t>
      </w:r>
      <w:r w:rsidR="007D7A08" w:rsidRPr="00307520">
        <w:rPr>
          <w:color w:val="000000" w:themeColor="text1"/>
          <w:sz w:val="18"/>
          <w:szCs w:val="18"/>
        </w:rPr>
        <w:t xml:space="preserve">Also, Stack SMS allows </w:t>
      </w:r>
      <w:r w:rsidR="00122F32" w:rsidRPr="00307520">
        <w:rPr>
          <w:color w:val="000000" w:themeColor="text1"/>
          <w:sz w:val="18"/>
          <w:szCs w:val="18"/>
        </w:rPr>
        <w:t xml:space="preserve">the </w:t>
      </w:r>
      <w:r w:rsidR="007D7A08" w:rsidRPr="00307520">
        <w:rPr>
          <w:color w:val="000000" w:themeColor="text1"/>
          <w:sz w:val="18"/>
          <w:szCs w:val="18"/>
        </w:rPr>
        <w:t>interconnect</w:t>
      </w:r>
      <w:r w:rsidR="00122F32" w:rsidRPr="00307520">
        <w:rPr>
          <w:color w:val="000000" w:themeColor="text1"/>
          <w:sz w:val="18"/>
          <w:szCs w:val="18"/>
        </w:rPr>
        <w:t>ion of</w:t>
      </w:r>
      <w:r w:rsidR="007D7A08" w:rsidRPr="00307520">
        <w:rPr>
          <w:color w:val="000000" w:themeColor="text1"/>
          <w:sz w:val="18"/>
          <w:szCs w:val="18"/>
        </w:rPr>
        <w:t xml:space="preserve"> various technologies that are not compatible at first. </w:t>
      </w:r>
      <w:r w:rsidR="00DE5480" w:rsidRPr="00307520">
        <w:rPr>
          <w:color w:val="000000" w:themeColor="text1"/>
          <w:sz w:val="18"/>
          <w:szCs w:val="18"/>
        </w:rPr>
        <w:t>It</w:t>
      </w:r>
      <w:r w:rsidR="007D7A08" w:rsidRPr="00307520">
        <w:rPr>
          <w:color w:val="000000" w:themeColor="text1"/>
          <w:sz w:val="18"/>
          <w:szCs w:val="18"/>
        </w:rPr>
        <w:t xml:space="preserve"> is not an </w:t>
      </w:r>
      <w:r w:rsidR="0055689F" w:rsidRPr="00307520">
        <w:rPr>
          <w:color w:val="000000" w:themeColor="text1"/>
          <w:sz w:val="18"/>
          <w:szCs w:val="18"/>
        </w:rPr>
        <w:t>option</w:t>
      </w:r>
      <w:r w:rsidR="007D7A08" w:rsidRPr="00307520">
        <w:rPr>
          <w:color w:val="000000" w:themeColor="text1"/>
          <w:sz w:val="18"/>
          <w:szCs w:val="18"/>
        </w:rPr>
        <w:t xml:space="preserve"> to send </w:t>
      </w:r>
      <w:r w:rsidR="00190917" w:rsidRPr="00307520">
        <w:rPr>
          <w:color w:val="000000" w:themeColor="text1"/>
          <w:sz w:val="18"/>
          <w:szCs w:val="18"/>
        </w:rPr>
        <w:t xml:space="preserve">too much information, mostly because </w:t>
      </w:r>
      <w:r w:rsidR="0055689F" w:rsidRPr="00307520">
        <w:rPr>
          <w:color w:val="000000" w:themeColor="text1"/>
          <w:sz w:val="18"/>
          <w:szCs w:val="18"/>
        </w:rPr>
        <w:t xml:space="preserve">of </w:t>
      </w:r>
      <w:r w:rsidR="00190917" w:rsidRPr="00307520">
        <w:rPr>
          <w:color w:val="000000" w:themeColor="text1"/>
          <w:sz w:val="18"/>
          <w:szCs w:val="18"/>
        </w:rPr>
        <w:t xml:space="preserve">the fragmentation of the SMS, but </w:t>
      </w:r>
      <w:r w:rsidR="00327221" w:rsidRPr="00307520">
        <w:rPr>
          <w:color w:val="000000" w:themeColor="text1"/>
          <w:sz w:val="18"/>
          <w:szCs w:val="18"/>
        </w:rPr>
        <w:t xml:space="preserve">it </w:t>
      </w:r>
      <w:r w:rsidR="0063737A" w:rsidRPr="00307520">
        <w:rPr>
          <w:color w:val="000000" w:themeColor="text1"/>
          <w:sz w:val="18"/>
          <w:szCs w:val="18"/>
        </w:rPr>
        <w:t>permits</w:t>
      </w:r>
      <w:r w:rsidR="00327221" w:rsidRPr="00307520">
        <w:rPr>
          <w:color w:val="000000" w:themeColor="text1"/>
          <w:sz w:val="18"/>
          <w:szCs w:val="18"/>
        </w:rPr>
        <w:t xml:space="preserve"> </w:t>
      </w:r>
      <w:r w:rsidR="0063737A" w:rsidRPr="00307520">
        <w:rPr>
          <w:color w:val="000000" w:themeColor="text1"/>
          <w:sz w:val="18"/>
          <w:szCs w:val="18"/>
        </w:rPr>
        <w:t>the creation of</w:t>
      </w:r>
      <w:r w:rsidR="00327221" w:rsidRPr="00307520">
        <w:rPr>
          <w:color w:val="000000" w:themeColor="text1"/>
          <w:sz w:val="18"/>
          <w:szCs w:val="18"/>
        </w:rPr>
        <w:t xml:space="preserve"> permanent or temporary communication channels </w:t>
      </w:r>
      <w:r w:rsidR="008369E9" w:rsidRPr="00307520">
        <w:rPr>
          <w:color w:val="000000" w:themeColor="text1"/>
          <w:sz w:val="18"/>
          <w:szCs w:val="18"/>
        </w:rPr>
        <w:t xml:space="preserve">(using only GSM) just to run different commands or actions. </w:t>
      </w:r>
      <w:r w:rsidR="00914C03" w:rsidRPr="00307520">
        <w:rPr>
          <w:color w:val="000000" w:themeColor="text1"/>
          <w:sz w:val="18"/>
          <w:szCs w:val="18"/>
        </w:rPr>
        <w:t xml:space="preserve">Stack SMS can be a good communication channel for IoT devices. For example, </w:t>
      </w:r>
      <w:r w:rsidR="00EF308B" w:rsidRPr="00307520">
        <w:rPr>
          <w:color w:val="000000" w:themeColor="text1"/>
          <w:sz w:val="18"/>
          <w:szCs w:val="18"/>
        </w:rPr>
        <w:t xml:space="preserve">as we </w:t>
      </w:r>
      <w:r w:rsidR="008570ED">
        <w:rPr>
          <w:color w:val="000000" w:themeColor="text1"/>
          <w:sz w:val="18"/>
          <w:szCs w:val="18"/>
        </w:rPr>
        <w:t>have seen</w:t>
      </w:r>
      <w:r w:rsidR="00EF308B" w:rsidRPr="00307520">
        <w:rPr>
          <w:color w:val="000000" w:themeColor="text1"/>
          <w:sz w:val="18"/>
          <w:szCs w:val="18"/>
        </w:rPr>
        <w:t xml:space="preserve"> in this document, it is possible to send and receive any kind of information </w:t>
      </w:r>
      <w:r w:rsidR="00D37626" w:rsidRPr="00307520">
        <w:rPr>
          <w:color w:val="000000" w:themeColor="text1"/>
          <w:sz w:val="18"/>
          <w:szCs w:val="18"/>
        </w:rPr>
        <w:t>and run commands</w:t>
      </w:r>
      <w:r w:rsidR="00190917" w:rsidRPr="00307520">
        <w:rPr>
          <w:color w:val="000000" w:themeColor="text1"/>
          <w:sz w:val="18"/>
          <w:szCs w:val="18"/>
        </w:rPr>
        <w:t xml:space="preserve"> </w:t>
      </w:r>
      <w:r w:rsidR="003659AD" w:rsidRPr="00307520">
        <w:rPr>
          <w:color w:val="000000" w:themeColor="text1"/>
          <w:sz w:val="18"/>
          <w:szCs w:val="18"/>
        </w:rPr>
        <w:t>such as</w:t>
      </w:r>
      <w:r w:rsidR="00706939" w:rsidRPr="00307520">
        <w:rPr>
          <w:color w:val="000000" w:themeColor="text1"/>
          <w:sz w:val="18"/>
          <w:szCs w:val="18"/>
        </w:rPr>
        <w:t xml:space="preserve"> read temperature data, logs, relay activation, </w:t>
      </w:r>
      <w:r w:rsidR="00933536" w:rsidRPr="00307520">
        <w:rPr>
          <w:color w:val="000000" w:themeColor="text1"/>
          <w:sz w:val="18"/>
          <w:szCs w:val="18"/>
        </w:rPr>
        <w:t xml:space="preserve">turn on or off </w:t>
      </w:r>
      <w:r w:rsidR="00706939" w:rsidRPr="00307520">
        <w:rPr>
          <w:color w:val="000000" w:themeColor="text1"/>
          <w:sz w:val="18"/>
          <w:szCs w:val="18"/>
        </w:rPr>
        <w:t>engines, etc.</w:t>
      </w:r>
    </w:p>
    <w:p w14:paraId="63768B83" w14:textId="55D2FF26" w:rsidR="00F23B00" w:rsidRPr="00307520" w:rsidRDefault="00F23B00" w:rsidP="00980D47">
      <w:pPr>
        <w:ind w:left="360" w:firstLine="208"/>
        <w:rPr>
          <w:color w:val="000000" w:themeColor="text1"/>
          <w:sz w:val="18"/>
          <w:szCs w:val="18"/>
        </w:rPr>
      </w:pPr>
    </w:p>
    <w:p w14:paraId="1628CF81" w14:textId="73E83637" w:rsidR="00606EC2" w:rsidRPr="00307520" w:rsidRDefault="0032407A" w:rsidP="00C62441">
      <w:pPr>
        <w:ind w:left="284" w:firstLine="276"/>
        <w:rPr>
          <w:color w:val="000000" w:themeColor="text1"/>
          <w:sz w:val="18"/>
          <w:szCs w:val="18"/>
        </w:rPr>
      </w:pPr>
      <w:r w:rsidRPr="00307520">
        <w:rPr>
          <w:color w:val="000000" w:themeColor="text1"/>
          <w:sz w:val="18"/>
          <w:szCs w:val="18"/>
        </w:rPr>
        <w:t>In conclusion, only</w:t>
      </w:r>
      <w:r w:rsidR="00C62441" w:rsidRPr="00307520">
        <w:rPr>
          <w:color w:val="000000" w:themeColor="text1"/>
          <w:sz w:val="18"/>
          <w:szCs w:val="18"/>
        </w:rPr>
        <w:t xml:space="preserve"> </w:t>
      </w:r>
      <w:r w:rsidR="00606EC2" w:rsidRPr="00307520">
        <w:rPr>
          <w:color w:val="000000" w:themeColor="text1"/>
          <w:sz w:val="18"/>
          <w:szCs w:val="18"/>
        </w:rPr>
        <w:t xml:space="preserve">using </w:t>
      </w:r>
      <w:r w:rsidR="00C62441" w:rsidRPr="00307520">
        <w:rPr>
          <w:color w:val="000000" w:themeColor="text1"/>
          <w:sz w:val="18"/>
          <w:szCs w:val="18"/>
        </w:rPr>
        <w:t xml:space="preserve">a SIM card connected to a device, </w:t>
      </w:r>
      <w:r w:rsidR="00E90916" w:rsidRPr="00307520">
        <w:rPr>
          <w:color w:val="000000" w:themeColor="text1"/>
          <w:sz w:val="18"/>
          <w:szCs w:val="18"/>
        </w:rPr>
        <w:t>is it</w:t>
      </w:r>
      <w:r w:rsidR="00C62441" w:rsidRPr="00307520">
        <w:rPr>
          <w:color w:val="000000" w:themeColor="text1"/>
          <w:sz w:val="18"/>
          <w:szCs w:val="18"/>
        </w:rPr>
        <w:t xml:space="preserve"> possible to implement any kind of task that can be manage</w:t>
      </w:r>
      <w:r w:rsidR="00937F13" w:rsidRPr="00307520">
        <w:rPr>
          <w:color w:val="000000" w:themeColor="text1"/>
          <w:sz w:val="18"/>
          <w:szCs w:val="18"/>
        </w:rPr>
        <w:t>d</w:t>
      </w:r>
      <w:r w:rsidR="00C62441" w:rsidRPr="00307520">
        <w:rPr>
          <w:color w:val="000000" w:themeColor="text1"/>
          <w:sz w:val="18"/>
          <w:szCs w:val="18"/>
        </w:rPr>
        <w:t xml:space="preserve"> </w:t>
      </w:r>
      <w:r w:rsidR="005A0A6B" w:rsidRPr="00307520">
        <w:rPr>
          <w:color w:val="000000" w:themeColor="text1"/>
          <w:sz w:val="18"/>
          <w:szCs w:val="18"/>
        </w:rPr>
        <w:t xml:space="preserve">through SMS and Stack SMS. The SDK makes the implementation </w:t>
      </w:r>
      <w:r w:rsidR="00937F13" w:rsidRPr="00307520">
        <w:rPr>
          <w:color w:val="000000" w:themeColor="text1"/>
          <w:sz w:val="18"/>
          <w:szCs w:val="18"/>
        </w:rPr>
        <w:t>task</w:t>
      </w:r>
      <w:r w:rsidR="005323CB" w:rsidRPr="00307520">
        <w:rPr>
          <w:color w:val="000000" w:themeColor="text1"/>
          <w:sz w:val="18"/>
          <w:szCs w:val="18"/>
        </w:rPr>
        <w:t xml:space="preserve"> quite</w:t>
      </w:r>
      <w:r w:rsidR="005A0A6B" w:rsidRPr="00307520">
        <w:rPr>
          <w:color w:val="000000" w:themeColor="text1"/>
          <w:sz w:val="18"/>
          <w:szCs w:val="18"/>
        </w:rPr>
        <w:t xml:space="preserve"> easy </w:t>
      </w:r>
      <w:r w:rsidR="007E69D9" w:rsidRPr="00307520">
        <w:rPr>
          <w:color w:val="000000" w:themeColor="text1"/>
          <w:sz w:val="18"/>
          <w:szCs w:val="18"/>
        </w:rPr>
        <w:t>and allow</w:t>
      </w:r>
      <w:r w:rsidR="005323CB" w:rsidRPr="00307520">
        <w:rPr>
          <w:color w:val="000000" w:themeColor="text1"/>
          <w:sz w:val="18"/>
          <w:szCs w:val="18"/>
        </w:rPr>
        <w:t>s</w:t>
      </w:r>
      <w:r w:rsidR="007E69D9" w:rsidRPr="00307520">
        <w:rPr>
          <w:color w:val="000000" w:themeColor="text1"/>
          <w:sz w:val="18"/>
          <w:szCs w:val="18"/>
        </w:rPr>
        <w:t xml:space="preserve"> t</w:t>
      </w:r>
      <w:r w:rsidR="001B3323" w:rsidRPr="00307520">
        <w:rPr>
          <w:color w:val="000000" w:themeColor="text1"/>
          <w:sz w:val="18"/>
          <w:szCs w:val="18"/>
        </w:rPr>
        <w:t>he</w:t>
      </w:r>
      <w:r w:rsidR="007E69D9" w:rsidRPr="00307520">
        <w:rPr>
          <w:color w:val="000000" w:themeColor="text1"/>
          <w:sz w:val="18"/>
          <w:szCs w:val="18"/>
        </w:rPr>
        <w:t xml:space="preserve"> creat</w:t>
      </w:r>
      <w:r w:rsidR="001B3323" w:rsidRPr="00307520">
        <w:rPr>
          <w:color w:val="000000" w:themeColor="text1"/>
          <w:sz w:val="18"/>
          <w:szCs w:val="18"/>
        </w:rPr>
        <w:t>ion of</w:t>
      </w:r>
      <w:r w:rsidR="007E69D9" w:rsidRPr="00307520">
        <w:rPr>
          <w:color w:val="000000" w:themeColor="text1"/>
          <w:sz w:val="18"/>
          <w:szCs w:val="18"/>
        </w:rPr>
        <w:t xml:space="preserve"> any kind of app</w:t>
      </w:r>
      <w:r w:rsidR="00776452" w:rsidRPr="00307520">
        <w:rPr>
          <w:color w:val="000000" w:themeColor="text1"/>
          <w:sz w:val="18"/>
          <w:szCs w:val="18"/>
        </w:rPr>
        <w:t xml:space="preserve">, </w:t>
      </w:r>
      <w:r w:rsidR="000C0C27" w:rsidRPr="00307520">
        <w:rPr>
          <w:color w:val="000000" w:themeColor="text1"/>
          <w:sz w:val="18"/>
          <w:szCs w:val="18"/>
        </w:rPr>
        <w:t>so</w:t>
      </w:r>
      <w:r w:rsidR="007E69D9" w:rsidRPr="00307520">
        <w:rPr>
          <w:color w:val="000000" w:themeColor="text1"/>
          <w:sz w:val="18"/>
          <w:szCs w:val="18"/>
        </w:rPr>
        <w:t xml:space="preserve"> </w:t>
      </w:r>
      <w:r w:rsidR="000C0C27" w:rsidRPr="00307520">
        <w:rPr>
          <w:color w:val="000000" w:themeColor="text1"/>
          <w:sz w:val="18"/>
          <w:szCs w:val="18"/>
        </w:rPr>
        <w:t xml:space="preserve">it </w:t>
      </w:r>
      <w:r w:rsidR="007E69D9" w:rsidRPr="00307520">
        <w:rPr>
          <w:color w:val="000000" w:themeColor="text1"/>
          <w:sz w:val="18"/>
          <w:szCs w:val="18"/>
        </w:rPr>
        <w:t>can work with SMS</w:t>
      </w:r>
      <w:r w:rsidR="00FE594E" w:rsidRPr="00307520">
        <w:rPr>
          <w:color w:val="000000" w:themeColor="text1"/>
          <w:sz w:val="18"/>
          <w:szCs w:val="18"/>
        </w:rPr>
        <w:t>. The programmer only need</w:t>
      </w:r>
      <w:r w:rsidR="003A3866" w:rsidRPr="00307520">
        <w:rPr>
          <w:color w:val="000000" w:themeColor="text1"/>
          <w:sz w:val="18"/>
          <w:szCs w:val="18"/>
        </w:rPr>
        <w:t>s</w:t>
      </w:r>
      <w:r w:rsidR="00FE594E" w:rsidRPr="00307520">
        <w:rPr>
          <w:color w:val="000000" w:themeColor="text1"/>
          <w:sz w:val="18"/>
          <w:szCs w:val="18"/>
        </w:rPr>
        <w:t xml:space="preserve"> to design a client app using the SDK </w:t>
      </w:r>
      <w:r w:rsidR="00186B42" w:rsidRPr="00307520">
        <w:rPr>
          <w:color w:val="000000" w:themeColor="text1"/>
          <w:sz w:val="18"/>
          <w:szCs w:val="18"/>
        </w:rPr>
        <w:t xml:space="preserve">available. Stack SMS finally offers a solution that can assure </w:t>
      </w:r>
      <w:r w:rsidR="00C83DA8" w:rsidRPr="00307520">
        <w:rPr>
          <w:color w:val="000000" w:themeColor="text1"/>
          <w:sz w:val="18"/>
          <w:szCs w:val="18"/>
        </w:rPr>
        <w:t xml:space="preserve">the </w:t>
      </w:r>
      <w:r w:rsidR="000379ED" w:rsidRPr="00307520">
        <w:rPr>
          <w:color w:val="000000" w:themeColor="text1"/>
          <w:sz w:val="18"/>
          <w:szCs w:val="18"/>
        </w:rPr>
        <w:t>resilience</w:t>
      </w:r>
      <w:r w:rsidR="00DC535A" w:rsidRPr="00307520">
        <w:rPr>
          <w:color w:val="000000" w:themeColor="text1"/>
          <w:sz w:val="18"/>
          <w:szCs w:val="18"/>
        </w:rPr>
        <w:t xml:space="preserve"> </w:t>
      </w:r>
      <w:r w:rsidR="00C83DA8" w:rsidRPr="00307520">
        <w:rPr>
          <w:color w:val="000000" w:themeColor="text1"/>
          <w:sz w:val="18"/>
          <w:szCs w:val="18"/>
        </w:rPr>
        <w:t xml:space="preserve">of the information already sent </w:t>
      </w:r>
      <w:r w:rsidR="00DC535A" w:rsidRPr="00307520">
        <w:rPr>
          <w:color w:val="000000" w:themeColor="text1"/>
          <w:sz w:val="18"/>
          <w:szCs w:val="18"/>
        </w:rPr>
        <w:t>(like the TCP protocol does) and it offers security during all data trans</w:t>
      </w:r>
      <w:r w:rsidR="000379ED" w:rsidRPr="00307520">
        <w:rPr>
          <w:color w:val="000000" w:themeColor="text1"/>
          <w:sz w:val="18"/>
          <w:szCs w:val="18"/>
        </w:rPr>
        <w:t>mission</w:t>
      </w:r>
      <w:r w:rsidR="00DC535A" w:rsidRPr="00307520">
        <w:rPr>
          <w:color w:val="000000" w:themeColor="text1"/>
          <w:sz w:val="18"/>
          <w:szCs w:val="18"/>
        </w:rPr>
        <w:t xml:space="preserve"> (because the data </w:t>
      </w:r>
      <w:r w:rsidR="00DF7031" w:rsidRPr="00307520">
        <w:rPr>
          <w:color w:val="000000" w:themeColor="text1"/>
          <w:sz w:val="18"/>
          <w:szCs w:val="18"/>
        </w:rPr>
        <w:t>encryption).</w:t>
      </w:r>
      <w:r w:rsidR="000B44E9" w:rsidRPr="00307520">
        <w:rPr>
          <w:color w:val="000000" w:themeColor="text1"/>
          <w:sz w:val="18"/>
          <w:szCs w:val="18"/>
        </w:rPr>
        <w:t xml:space="preserve"> </w:t>
      </w:r>
    </w:p>
    <w:p w14:paraId="6261237A" w14:textId="5E24B60A" w:rsidR="00980D47" w:rsidRPr="00307520" w:rsidRDefault="00980D47" w:rsidP="00980D47">
      <w:pPr>
        <w:ind w:left="360" w:firstLine="208"/>
        <w:rPr>
          <w:color w:val="000000" w:themeColor="text1"/>
        </w:rPr>
      </w:pPr>
    </w:p>
    <w:p w14:paraId="6B082D90" w14:textId="77777777" w:rsidR="00606EC2" w:rsidRPr="00307520" w:rsidRDefault="00606EC2" w:rsidP="00980D47">
      <w:pPr>
        <w:ind w:left="360" w:firstLine="208"/>
        <w:rPr>
          <w:color w:val="000000" w:themeColor="text1"/>
        </w:rPr>
      </w:pPr>
    </w:p>
    <w:p w14:paraId="3EC7C257" w14:textId="4561E5C2" w:rsidR="00307520" w:rsidRPr="00307520" w:rsidRDefault="00307520" w:rsidP="00307520">
      <w:pPr>
        <w:pStyle w:val="ReferenciasAgrad"/>
        <w:numPr>
          <w:ilvl w:val="0"/>
          <w:numId w:val="44"/>
        </w:numPr>
        <w:ind w:left="426" w:hanging="142"/>
        <w:jc w:val="left"/>
        <w:rPr>
          <w:b/>
          <w:color w:val="000000" w:themeColor="text1"/>
          <w:sz w:val="18"/>
          <w:szCs w:val="18"/>
        </w:rPr>
      </w:pPr>
      <w:r w:rsidRPr="002A17C3">
        <w:rPr>
          <w:b/>
          <w:color w:val="000000" w:themeColor="text1"/>
          <w:sz w:val="18"/>
          <w:szCs w:val="18"/>
          <w:lang w:val="en-US"/>
        </w:rPr>
        <w:t xml:space="preserve"> </w:t>
      </w:r>
      <w:r w:rsidRPr="00307520">
        <w:rPr>
          <w:b/>
          <w:color w:val="000000" w:themeColor="text1"/>
          <w:sz w:val="18"/>
          <w:szCs w:val="18"/>
        </w:rPr>
        <w:t xml:space="preserve">WORK </w:t>
      </w:r>
      <w:r w:rsidR="00FD3248" w:rsidRPr="00307520">
        <w:rPr>
          <w:b/>
          <w:color w:val="000000" w:themeColor="text1"/>
          <w:sz w:val="18"/>
          <w:szCs w:val="18"/>
        </w:rPr>
        <w:t>RE</w:t>
      </w:r>
      <w:r w:rsidR="000754FB" w:rsidRPr="00307520">
        <w:rPr>
          <w:b/>
          <w:color w:val="000000" w:themeColor="text1"/>
          <w:sz w:val="18"/>
          <w:szCs w:val="18"/>
        </w:rPr>
        <w:t>COGNITION</w:t>
      </w:r>
    </w:p>
    <w:p w14:paraId="27A09F06" w14:textId="06276002" w:rsidR="006B67ED" w:rsidRDefault="00307520" w:rsidP="00307520">
      <w:pPr>
        <w:pStyle w:val="BodyText"/>
        <w:ind w:left="426" w:firstLine="0"/>
        <w:rPr>
          <w:color w:val="000000" w:themeColor="text1"/>
          <w:sz w:val="18"/>
          <w:szCs w:val="18"/>
        </w:rPr>
      </w:pPr>
      <w:r>
        <w:rPr>
          <w:color w:val="000000" w:themeColor="text1"/>
          <w:sz w:val="18"/>
          <w:szCs w:val="18"/>
        </w:rPr>
        <w:t>Developed</w:t>
      </w:r>
      <w:r w:rsidR="00AD36F6" w:rsidRPr="00307520">
        <w:rPr>
          <w:color w:val="000000" w:themeColor="text1"/>
          <w:sz w:val="18"/>
          <w:szCs w:val="18"/>
        </w:rPr>
        <w:t xml:space="preserve"> by the Ideas </w:t>
      </w:r>
      <w:proofErr w:type="spellStart"/>
      <w:r w:rsidR="00AD36F6" w:rsidRPr="00307520">
        <w:rPr>
          <w:color w:val="000000" w:themeColor="text1"/>
          <w:sz w:val="18"/>
          <w:szCs w:val="18"/>
        </w:rPr>
        <w:t>Locas</w:t>
      </w:r>
      <w:proofErr w:type="spellEnd"/>
      <w:r w:rsidR="00AD36F6" w:rsidRPr="00307520">
        <w:rPr>
          <w:color w:val="000000" w:themeColor="text1"/>
          <w:sz w:val="18"/>
          <w:szCs w:val="18"/>
        </w:rPr>
        <w:t xml:space="preserve"> CDO department in Telefonica.</w:t>
      </w:r>
      <w:r w:rsidR="00813ABE" w:rsidRPr="00307520">
        <w:rPr>
          <w:color w:val="000000" w:themeColor="text1"/>
          <w:sz w:val="18"/>
          <w:szCs w:val="18"/>
        </w:rPr>
        <w:t xml:space="preserve"> </w:t>
      </w:r>
    </w:p>
    <w:p w14:paraId="0F61E3D2" w14:textId="77777777" w:rsidR="00307520" w:rsidRPr="00307520" w:rsidRDefault="00307520" w:rsidP="006B67ED">
      <w:pPr>
        <w:pStyle w:val="BodyText"/>
        <w:rPr>
          <w:color w:val="000000" w:themeColor="text1"/>
          <w:sz w:val="18"/>
          <w:szCs w:val="18"/>
        </w:rPr>
      </w:pPr>
    </w:p>
    <w:p w14:paraId="58017275" w14:textId="6A969749" w:rsidR="00D50C21" w:rsidRPr="00307520" w:rsidRDefault="00297890" w:rsidP="00307520">
      <w:pPr>
        <w:pStyle w:val="ReferenciasAgrad"/>
        <w:ind w:left="284"/>
        <w:jc w:val="left"/>
        <w:rPr>
          <w:b/>
          <w:color w:val="000000" w:themeColor="text1"/>
          <w:sz w:val="18"/>
          <w:lang w:val="en-GB"/>
        </w:rPr>
      </w:pPr>
      <w:r w:rsidRPr="00307520">
        <w:rPr>
          <w:b/>
          <w:color w:val="000000" w:themeColor="text1"/>
          <w:sz w:val="18"/>
          <w:lang w:val="en-GB"/>
        </w:rPr>
        <w:t xml:space="preserve">6. </w:t>
      </w:r>
      <w:r w:rsidR="000754FB" w:rsidRPr="00307520">
        <w:rPr>
          <w:b/>
          <w:color w:val="000000" w:themeColor="text1"/>
          <w:sz w:val="18"/>
          <w:lang w:val="en-GB"/>
        </w:rPr>
        <w:t>REFERENCES</w:t>
      </w:r>
    </w:p>
    <w:p w14:paraId="13A0A22D" w14:textId="1A72EE38" w:rsidR="00813ABE" w:rsidRPr="00307520" w:rsidRDefault="00584FD1" w:rsidP="00307520">
      <w:pPr>
        <w:widowControl w:val="0"/>
        <w:autoSpaceDE w:val="0"/>
        <w:autoSpaceDN w:val="0"/>
        <w:adjustRightInd w:val="0"/>
        <w:spacing w:after="240"/>
        <w:ind w:left="568" w:hanging="284"/>
        <w:jc w:val="left"/>
        <w:rPr>
          <w:rStyle w:val="Hyperlink"/>
          <w:i/>
          <w:color w:val="000000" w:themeColor="text1"/>
          <w:sz w:val="18"/>
          <w:szCs w:val="18"/>
          <w:u w:val="none"/>
          <w:lang w:val="en-GB" w:eastAsia="es-ES"/>
        </w:rPr>
      </w:pPr>
      <w:r w:rsidRPr="00307520">
        <w:rPr>
          <w:i/>
          <w:color w:val="000000" w:themeColor="text1"/>
          <w:sz w:val="18"/>
          <w:szCs w:val="18"/>
          <w:lang w:val="en-GB" w:eastAsia="es-ES"/>
        </w:rPr>
        <w:t xml:space="preserve"> </w:t>
      </w:r>
      <w:r w:rsidR="001D2C41" w:rsidRPr="00307520">
        <w:rPr>
          <w:i/>
          <w:color w:val="000000" w:themeColor="text1"/>
          <w:sz w:val="18"/>
          <w:szCs w:val="18"/>
          <w:lang w:val="en-GB" w:eastAsia="es-ES"/>
        </w:rPr>
        <w:t xml:space="preserve">[1] </w:t>
      </w:r>
      <w:proofErr w:type="spellStart"/>
      <w:r w:rsidR="0050276A" w:rsidRPr="00307520">
        <w:rPr>
          <w:i/>
          <w:color w:val="000000" w:themeColor="text1"/>
          <w:sz w:val="18"/>
          <w:szCs w:val="18"/>
          <w:lang w:val="en-GB" w:eastAsia="es-ES"/>
        </w:rPr>
        <w:t>SM</w:t>
      </w:r>
      <w:r w:rsidR="00C47F6D" w:rsidRPr="00307520">
        <w:rPr>
          <w:i/>
          <w:color w:val="000000" w:themeColor="text1"/>
          <w:sz w:val="18"/>
          <w:szCs w:val="18"/>
          <w:lang w:val="en-GB" w:eastAsia="es-ES"/>
        </w:rPr>
        <w:t>S</w:t>
      </w:r>
      <w:r w:rsidR="008A194F" w:rsidRPr="00307520">
        <w:rPr>
          <w:i/>
          <w:color w:val="000000" w:themeColor="text1"/>
          <w:sz w:val="18"/>
          <w:szCs w:val="18"/>
          <w:lang w:val="en-GB" w:eastAsia="es-ES"/>
        </w:rPr>
        <w:t>.</w:t>
      </w:r>
      <w:r w:rsidR="00E056B0" w:rsidRPr="00307520">
        <w:rPr>
          <w:i/>
          <w:color w:val="000000" w:themeColor="text1"/>
          <w:sz w:val="18"/>
          <w:szCs w:val="18"/>
          <w:lang w:val="en-GB" w:eastAsia="es-ES"/>
        </w:rPr>
        <w:t>Technical</w:t>
      </w:r>
      <w:proofErr w:type="spellEnd"/>
      <w:r w:rsidR="00E056B0" w:rsidRPr="00307520">
        <w:rPr>
          <w:i/>
          <w:color w:val="000000" w:themeColor="text1"/>
          <w:sz w:val="18"/>
          <w:szCs w:val="18"/>
          <w:lang w:val="en-GB" w:eastAsia="es-ES"/>
        </w:rPr>
        <w:t xml:space="preserve"> Specifications. Enlace</w:t>
      </w:r>
      <w:r w:rsidR="00882AB0" w:rsidRPr="00307520">
        <w:rPr>
          <w:i/>
          <w:color w:val="000000" w:themeColor="text1"/>
          <w:sz w:val="18"/>
          <w:szCs w:val="18"/>
          <w:lang w:val="en-GB" w:eastAsia="es-ES"/>
        </w:rPr>
        <w:t xml:space="preserve">: </w:t>
      </w:r>
      <w:r w:rsidR="00E056B0" w:rsidRPr="00307520">
        <w:rPr>
          <w:rStyle w:val="Hyperlink"/>
          <w:i/>
          <w:color w:val="000000" w:themeColor="text1"/>
          <w:sz w:val="18"/>
          <w:szCs w:val="18"/>
          <w:lang w:val="en-GB" w:eastAsia="es-ES"/>
        </w:rPr>
        <w:t>https://www.etsi.org/deliver/etsi_ts/123000_123099/123040/12.02.00_60/ts_123040v120200p.pdf</w:t>
      </w:r>
    </w:p>
    <w:p w14:paraId="7C6F8F3A" w14:textId="7DE242B9" w:rsidR="00882AB0" w:rsidRPr="00307520" w:rsidRDefault="00882AB0" w:rsidP="00307520">
      <w:pPr>
        <w:widowControl w:val="0"/>
        <w:autoSpaceDE w:val="0"/>
        <w:autoSpaceDN w:val="0"/>
        <w:adjustRightInd w:val="0"/>
        <w:spacing w:after="240"/>
        <w:ind w:left="568" w:hanging="284"/>
        <w:jc w:val="left"/>
        <w:rPr>
          <w:i/>
          <w:color w:val="000000" w:themeColor="text1"/>
          <w:sz w:val="18"/>
          <w:szCs w:val="18"/>
          <w:lang w:val="en-GB" w:eastAsia="es-ES"/>
        </w:rPr>
      </w:pPr>
      <w:r w:rsidRPr="00307520">
        <w:rPr>
          <w:i/>
          <w:color w:val="000000" w:themeColor="text1"/>
          <w:sz w:val="18"/>
          <w:szCs w:val="18"/>
          <w:lang w:val="en-GB" w:eastAsia="es-ES"/>
        </w:rPr>
        <w:t>[2]</w:t>
      </w:r>
      <w:r w:rsidR="003A7455" w:rsidRPr="00307520">
        <w:rPr>
          <w:i/>
          <w:color w:val="000000" w:themeColor="text1"/>
          <w:sz w:val="18"/>
          <w:szCs w:val="18"/>
          <w:lang w:val="en-GB" w:eastAsia="es-ES"/>
        </w:rPr>
        <w:t xml:space="preserve"> GSM Technical Specification. </w:t>
      </w:r>
      <w:proofErr w:type="gramStart"/>
      <w:r w:rsidR="003A7455" w:rsidRPr="00307520">
        <w:rPr>
          <w:i/>
          <w:color w:val="000000" w:themeColor="text1"/>
          <w:sz w:val="18"/>
          <w:szCs w:val="18"/>
          <w:lang w:val="en-GB" w:eastAsia="es-ES"/>
        </w:rPr>
        <w:t>ETSI.</w:t>
      </w:r>
      <w:r w:rsidRPr="00307520">
        <w:rPr>
          <w:i/>
          <w:color w:val="000000" w:themeColor="text1"/>
          <w:sz w:val="18"/>
          <w:szCs w:val="18"/>
          <w:lang w:val="en-GB" w:eastAsia="es-ES"/>
        </w:rPr>
        <w:t>.</w:t>
      </w:r>
      <w:proofErr w:type="gramEnd"/>
      <w:r w:rsidRPr="00307520">
        <w:rPr>
          <w:i/>
          <w:color w:val="000000" w:themeColor="text1"/>
          <w:sz w:val="18"/>
          <w:szCs w:val="18"/>
          <w:lang w:val="en-GB" w:eastAsia="es-ES"/>
        </w:rPr>
        <w:t xml:space="preserve"> Enlace: </w:t>
      </w:r>
      <w:r w:rsidR="003A7455" w:rsidRPr="00307520">
        <w:rPr>
          <w:rStyle w:val="Hyperlink"/>
          <w:i/>
          <w:color w:val="000000" w:themeColor="text1"/>
          <w:sz w:val="18"/>
          <w:szCs w:val="18"/>
          <w:lang w:val="en-GB" w:eastAsia="es-ES"/>
        </w:rPr>
        <w:t>https://www.etsi.org/deliver/etsi_gts/05/0505/05.00.00_60/gsmts_0505v050000p.pdf</w:t>
      </w:r>
    </w:p>
    <w:p w14:paraId="0E899EB1" w14:textId="5F34EFF0" w:rsidR="00882AB0" w:rsidRPr="00307520" w:rsidRDefault="00882AB0" w:rsidP="00307520">
      <w:pPr>
        <w:widowControl w:val="0"/>
        <w:autoSpaceDE w:val="0"/>
        <w:autoSpaceDN w:val="0"/>
        <w:adjustRightInd w:val="0"/>
        <w:spacing w:after="240"/>
        <w:ind w:left="568" w:hanging="284"/>
        <w:jc w:val="left"/>
        <w:rPr>
          <w:i/>
          <w:color w:val="000000" w:themeColor="text1"/>
          <w:sz w:val="18"/>
          <w:szCs w:val="18"/>
          <w:lang w:eastAsia="es-ES"/>
        </w:rPr>
      </w:pPr>
      <w:r w:rsidRPr="00307520">
        <w:rPr>
          <w:i/>
          <w:color w:val="000000" w:themeColor="text1"/>
          <w:sz w:val="18"/>
          <w:szCs w:val="18"/>
          <w:lang w:eastAsia="es-ES"/>
        </w:rPr>
        <w:t xml:space="preserve">[3] </w:t>
      </w:r>
      <w:r w:rsidR="00C66012" w:rsidRPr="00307520">
        <w:rPr>
          <w:i/>
          <w:color w:val="000000" w:themeColor="text1"/>
          <w:sz w:val="18"/>
          <w:szCs w:val="18"/>
          <w:lang w:eastAsia="es-ES"/>
        </w:rPr>
        <w:t>W. Stevens, Richard</w:t>
      </w:r>
      <w:r w:rsidR="00006177" w:rsidRPr="00307520">
        <w:rPr>
          <w:i/>
          <w:color w:val="000000" w:themeColor="text1"/>
          <w:sz w:val="18"/>
          <w:szCs w:val="18"/>
          <w:lang w:eastAsia="es-ES"/>
        </w:rPr>
        <w:t xml:space="preserve"> (2001). TCP/IP Illustrated</w:t>
      </w:r>
      <w:r w:rsidR="008B2BB2" w:rsidRPr="00307520">
        <w:rPr>
          <w:i/>
          <w:color w:val="000000" w:themeColor="text1"/>
          <w:sz w:val="18"/>
          <w:szCs w:val="18"/>
          <w:lang w:eastAsia="es-ES"/>
        </w:rPr>
        <w:t>, Vol 1,2 y 3</w:t>
      </w:r>
      <w:r w:rsidR="00B25806" w:rsidRPr="00307520">
        <w:rPr>
          <w:i/>
          <w:color w:val="000000" w:themeColor="text1"/>
          <w:sz w:val="18"/>
          <w:szCs w:val="18"/>
          <w:lang w:eastAsia="es-ES"/>
        </w:rPr>
        <w:t xml:space="preserve"> (20</w:t>
      </w:r>
      <w:r w:rsidR="00B25806" w:rsidRPr="00307520">
        <w:rPr>
          <w:i/>
          <w:color w:val="000000" w:themeColor="text1"/>
          <w:sz w:val="18"/>
          <w:szCs w:val="18"/>
          <w:vertAlign w:val="superscript"/>
          <w:lang w:eastAsia="es-ES"/>
        </w:rPr>
        <w:t>th</w:t>
      </w:r>
      <w:r w:rsidR="00B25806" w:rsidRPr="00307520">
        <w:rPr>
          <w:i/>
          <w:color w:val="000000" w:themeColor="text1"/>
          <w:sz w:val="18"/>
          <w:szCs w:val="18"/>
          <w:lang w:eastAsia="es-ES"/>
        </w:rPr>
        <w:t xml:space="preserve"> </w:t>
      </w:r>
      <w:proofErr w:type="spellStart"/>
      <w:r w:rsidR="00B25806" w:rsidRPr="00307520">
        <w:rPr>
          <w:i/>
          <w:color w:val="000000" w:themeColor="text1"/>
          <w:sz w:val="18"/>
          <w:szCs w:val="18"/>
          <w:lang w:eastAsia="es-ES"/>
        </w:rPr>
        <w:t>edición</w:t>
      </w:r>
      <w:proofErr w:type="spellEnd"/>
      <w:proofErr w:type="gramStart"/>
      <w:r w:rsidR="00B25806" w:rsidRPr="00307520">
        <w:rPr>
          <w:i/>
          <w:color w:val="000000" w:themeColor="text1"/>
          <w:sz w:val="18"/>
          <w:szCs w:val="18"/>
          <w:lang w:eastAsia="es-ES"/>
        </w:rPr>
        <w:t>)</w:t>
      </w:r>
      <w:r w:rsidR="008B2BB2" w:rsidRPr="00307520">
        <w:rPr>
          <w:i/>
          <w:color w:val="000000" w:themeColor="text1"/>
          <w:sz w:val="18"/>
          <w:szCs w:val="18"/>
          <w:lang w:eastAsia="es-ES"/>
        </w:rPr>
        <w:t>.</w:t>
      </w:r>
      <w:r w:rsidR="00B25806" w:rsidRPr="00307520">
        <w:rPr>
          <w:i/>
          <w:color w:val="000000" w:themeColor="text1"/>
          <w:sz w:val="18"/>
          <w:szCs w:val="18"/>
          <w:lang w:eastAsia="es-ES"/>
        </w:rPr>
        <w:t>Addison</w:t>
      </w:r>
      <w:proofErr w:type="gramEnd"/>
      <w:r w:rsidR="00B25806" w:rsidRPr="00307520">
        <w:rPr>
          <w:i/>
          <w:color w:val="000000" w:themeColor="text1"/>
          <w:sz w:val="18"/>
          <w:szCs w:val="18"/>
          <w:lang w:eastAsia="es-ES"/>
        </w:rPr>
        <w:t>-Wesley.</w:t>
      </w:r>
      <w:r w:rsidR="008B2BB2" w:rsidRPr="00307520">
        <w:rPr>
          <w:i/>
          <w:color w:val="000000" w:themeColor="text1"/>
          <w:sz w:val="18"/>
          <w:szCs w:val="18"/>
          <w:lang w:eastAsia="es-ES"/>
        </w:rPr>
        <w:t xml:space="preserve"> </w:t>
      </w:r>
    </w:p>
    <w:p w14:paraId="0ED6F3B4" w14:textId="58E57F78" w:rsidR="00C36936" w:rsidRPr="00307520" w:rsidRDefault="00C36936" w:rsidP="00307520">
      <w:pPr>
        <w:pStyle w:val="ReferenciasURSI"/>
        <w:ind w:left="644"/>
        <w:jc w:val="left"/>
        <w:rPr>
          <w:i/>
          <w:color w:val="000000" w:themeColor="text1"/>
          <w:sz w:val="18"/>
          <w:szCs w:val="18"/>
          <w:lang w:eastAsia="es-ES"/>
        </w:rPr>
      </w:pPr>
      <w:r w:rsidRPr="00307520">
        <w:rPr>
          <w:i/>
          <w:color w:val="000000" w:themeColor="text1"/>
          <w:sz w:val="18"/>
          <w:szCs w:val="18"/>
          <w:lang w:eastAsia="es-ES"/>
        </w:rPr>
        <w:t xml:space="preserve">[4] </w:t>
      </w:r>
      <w:r w:rsidR="00A026C3" w:rsidRPr="00307520">
        <w:rPr>
          <w:i/>
          <w:color w:val="000000" w:themeColor="text1"/>
          <w:sz w:val="18"/>
          <w:szCs w:val="18"/>
          <w:lang w:eastAsia="es-ES"/>
        </w:rPr>
        <w:t>Advanced Encryption Standard (AES).</w:t>
      </w:r>
      <w:r w:rsidR="00596908" w:rsidRPr="00307520">
        <w:rPr>
          <w:i/>
          <w:color w:val="000000" w:themeColor="text1"/>
          <w:sz w:val="18"/>
          <w:szCs w:val="18"/>
          <w:lang w:eastAsia="es-ES"/>
        </w:rPr>
        <w:t xml:space="preserve"> FIPSP. Enlace: </w:t>
      </w:r>
      <w:hyperlink r:id="rId35" w:history="1">
        <w:r w:rsidR="00596908" w:rsidRPr="00307520">
          <w:rPr>
            <w:rStyle w:val="Hyperlink"/>
            <w:i/>
            <w:color w:val="000000" w:themeColor="text1"/>
            <w:sz w:val="18"/>
            <w:szCs w:val="18"/>
            <w:lang w:eastAsia="es-ES"/>
          </w:rPr>
          <w:t>https://nvlpubs.nist.gov/nistpubs/fips/nist.fips.197.pdf</w:t>
        </w:r>
      </w:hyperlink>
    </w:p>
    <w:p w14:paraId="09523C68" w14:textId="32E40B25" w:rsidR="006E0887" w:rsidRPr="00307520" w:rsidRDefault="006E0887" w:rsidP="00307520">
      <w:pPr>
        <w:pStyle w:val="ReferenciasURSI"/>
        <w:ind w:left="644"/>
        <w:jc w:val="left"/>
        <w:rPr>
          <w:i/>
          <w:color w:val="000000" w:themeColor="text1"/>
        </w:rPr>
      </w:pPr>
    </w:p>
    <w:p w14:paraId="718C481B" w14:textId="613EF97B" w:rsidR="006E0887" w:rsidRPr="00307520" w:rsidRDefault="006E0887" w:rsidP="00307520">
      <w:pPr>
        <w:pStyle w:val="ReferenciasURSI"/>
        <w:ind w:left="644"/>
        <w:jc w:val="left"/>
        <w:rPr>
          <w:i/>
          <w:color w:val="000000" w:themeColor="text1"/>
          <w:sz w:val="18"/>
        </w:rPr>
      </w:pPr>
      <w:r w:rsidRPr="00307520">
        <w:rPr>
          <w:i/>
          <w:color w:val="000000" w:themeColor="text1"/>
          <w:sz w:val="18"/>
        </w:rPr>
        <w:t xml:space="preserve">[5] Latch, </w:t>
      </w:r>
      <w:proofErr w:type="spellStart"/>
      <w:r w:rsidRPr="00307520">
        <w:rPr>
          <w:i/>
          <w:color w:val="000000" w:themeColor="text1"/>
          <w:sz w:val="18"/>
        </w:rPr>
        <w:t>ElevenPaths</w:t>
      </w:r>
      <w:proofErr w:type="spellEnd"/>
      <w:r w:rsidRPr="00307520">
        <w:rPr>
          <w:i/>
          <w:color w:val="000000" w:themeColor="text1"/>
          <w:sz w:val="18"/>
        </w:rPr>
        <w:t xml:space="preserve">., </w:t>
      </w:r>
      <w:r w:rsidR="002F4E1E" w:rsidRPr="00307520">
        <w:rPr>
          <w:i/>
          <w:color w:val="000000" w:themeColor="text1"/>
          <w:sz w:val="18"/>
        </w:rPr>
        <w:t xml:space="preserve">Web </w:t>
      </w:r>
      <w:proofErr w:type="spellStart"/>
      <w:r w:rsidR="002F4E1E" w:rsidRPr="00307520">
        <w:rPr>
          <w:i/>
          <w:color w:val="000000" w:themeColor="text1"/>
          <w:sz w:val="18"/>
        </w:rPr>
        <w:t>oficial</w:t>
      </w:r>
      <w:proofErr w:type="spellEnd"/>
      <w:r w:rsidRPr="00307520">
        <w:rPr>
          <w:i/>
          <w:color w:val="000000" w:themeColor="text1"/>
          <w:sz w:val="18"/>
        </w:rPr>
        <w:t xml:space="preserve">: </w:t>
      </w:r>
      <w:hyperlink r:id="rId36" w:history="1">
        <w:r w:rsidRPr="00307520">
          <w:rPr>
            <w:rStyle w:val="Hyperlink"/>
            <w:i/>
            <w:color w:val="000000" w:themeColor="text1"/>
            <w:sz w:val="18"/>
          </w:rPr>
          <w:t>https://latch.elevenpaths.com/</w:t>
        </w:r>
      </w:hyperlink>
    </w:p>
    <w:p w14:paraId="7DC32370" w14:textId="1899BF57" w:rsidR="006E0887" w:rsidRPr="00307520" w:rsidRDefault="006E0887" w:rsidP="00307520">
      <w:pPr>
        <w:pStyle w:val="ReferenciasURSI"/>
        <w:ind w:left="644"/>
        <w:jc w:val="left"/>
        <w:rPr>
          <w:i/>
          <w:color w:val="000000" w:themeColor="text1"/>
          <w:sz w:val="18"/>
        </w:rPr>
      </w:pPr>
    </w:p>
    <w:p w14:paraId="5D4E391B" w14:textId="5FAF3335" w:rsidR="006E0887" w:rsidRPr="00307520" w:rsidRDefault="006E0887" w:rsidP="00307520">
      <w:pPr>
        <w:pStyle w:val="ReferenciasURSI"/>
        <w:ind w:left="644"/>
        <w:jc w:val="left"/>
        <w:rPr>
          <w:i/>
          <w:color w:val="000000" w:themeColor="text1"/>
          <w:sz w:val="18"/>
          <w:lang w:val="es-ES"/>
        </w:rPr>
      </w:pPr>
      <w:r w:rsidRPr="00307520">
        <w:rPr>
          <w:i/>
          <w:color w:val="000000" w:themeColor="text1"/>
          <w:sz w:val="18"/>
          <w:lang w:val="es-ES"/>
        </w:rPr>
        <w:t xml:space="preserve">[6] Wikipedia. Juego del Ahorcado. Enlace: </w:t>
      </w:r>
      <w:hyperlink r:id="rId37" w:history="1">
        <w:r w:rsidRPr="00307520">
          <w:rPr>
            <w:rStyle w:val="Hyperlink"/>
            <w:i/>
            <w:color w:val="000000" w:themeColor="text1"/>
            <w:sz w:val="18"/>
            <w:lang w:val="es-ES"/>
          </w:rPr>
          <w:t>https://es.wikipedia.org/wiki/Ahorcado_(juego)</w:t>
        </w:r>
      </w:hyperlink>
    </w:p>
    <w:p w14:paraId="0B740C6E" w14:textId="77777777" w:rsidR="006E0887" w:rsidRPr="00307520" w:rsidRDefault="006E0887" w:rsidP="00307520">
      <w:pPr>
        <w:pStyle w:val="ReferenciasURSI"/>
        <w:ind w:left="644"/>
        <w:jc w:val="left"/>
        <w:rPr>
          <w:i/>
          <w:color w:val="000000" w:themeColor="text1"/>
          <w:sz w:val="18"/>
          <w:lang w:val="es-ES"/>
        </w:rPr>
      </w:pPr>
    </w:p>
    <w:p w14:paraId="40EEDE50" w14:textId="59DEBF44" w:rsidR="00C36936" w:rsidRPr="00307520" w:rsidRDefault="006E0887" w:rsidP="00307520">
      <w:pPr>
        <w:widowControl w:val="0"/>
        <w:autoSpaceDE w:val="0"/>
        <w:autoSpaceDN w:val="0"/>
        <w:adjustRightInd w:val="0"/>
        <w:spacing w:after="240"/>
        <w:ind w:left="568" w:hanging="284"/>
        <w:jc w:val="left"/>
        <w:rPr>
          <w:i/>
          <w:color w:val="000000" w:themeColor="text1"/>
          <w:sz w:val="18"/>
          <w:lang w:val="es-ES"/>
        </w:rPr>
      </w:pPr>
      <w:r w:rsidRPr="00307520">
        <w:rPr>
          <w:i/>
          <w:color w:val="000000" w:themeColor="text1"/>
          <w:sz w:val="18"/>
          <w:lang w:val="es-ES"/>
        </w:rPr>
        <w:t xml:space="preserve">[7] </w:t>
      </w:r>
      <w:proofErr w:type="spellStart"/>
      <w:r w:rsidRPr="00307520">
        <w:rPr>
          <w:i/>
          <w:color w:val="000000" w:themeColor="text1"/>
          <w:sz w:val="18"/>
          <w:lang w:val="es-ES"/>
        </w:rPr>
        <w:t>Raspberri</w:t>
      </w:r>
      <w:proofErr w:type="spellEnd"/>
      <w:r w:rsidRPr="00307520">
        <w:rPr>
          <w:i/>
          <w:color w:val="000000" w:themeColor="text1"/>
          <w:sz w:val="18"/>
          <w:lang w:val="es-ES"/>
        </w:rPr>
        <w:t xml:space="preserve"> Pi. </w:t>
      </w:r>
      <w:r w:rsidR="00202BAF" w:rsidRPr="00307520">
        <w:rPr>
          <w:i/>
          <w:color w:val="000000" w:themeColor="text1"/>
          <w:sz w:val="18"/>
          <w:lang w:val="es-ES"/>
        </w:rPr>
        <w:t xml:space="preserve">Web oficial. </w:t>
      </w:r>
      <w:r w:rsidRPr="00307520">
        <w:rPr>
          <w:i/>
          <w:color w:val="000000" w:themeColor="text1"/>
          <w:sz w:val="18"/>
          <w:lang w:val="es-ES"/>
        </w:rPr>
        <w:t xml:space="preserve">Enlace: </w:t>
      </w:r>
      <w:r w:rsidR="00202BAF" w:rsidRPr="00307520">
        <w:rPr>
          <w:rStyle w:val="Hyperlink"/>
          <w:i/>
          <w:color w:val="000000" w:themeColor="text1"/>
          <w:sz w:val="18"/>
          <w:lang w:val="es-ES"/>
        </w:rPr>
        <w:t>https://www.raspberrypi.org/</w:t>
      </w:r>
    </w:p>
    <w:p w14:paraId="258E84B4" w14:textId="400DE70B" w:rsidR="00297890" w:rsidRPr="00307520" w:rsidRDefault="00297890" w:rsidP="00307520">
      <w:pPr>
        <w:widowControl w:val="0"/>
        <w:autoSpaceDE w:val="0"/>
        <w:autoSpaceDN w:val="0"/>
        <w:adjustRightInd w:val="0"/>
        <w:spacing w:after="240"/>
        <w:ind w:left="568" w:hanging="284"/>
        <w:jc w:val="left"/>
        <w:rPr>
          <w:i/>
          <w:color w:val="000000" w:themeColor="text1"/>
          <w:sz w:val="18"/>
          <w:lang w:val="es-ES"/>
        </w:rPr>
      </w:pPr>
      <w:r w:rsidRPr="00307520">
        <w:rPr>
          <w:i/>
          <w:color w:val="000000" w:themeColor="text1"/>
          <w:sz w:val="18"/>
          <w:lang w:val="es-ES"/>
        </w:rPr>
        <w:t xml:space="preserve">[8] Wikipedia. </w:t>
      </w:r>
      <w:proofErr w:type="spellStart"/>
      <w:r w:rsidRPr="00307520">
        <w:rPr>
          <w:i/>
          <w:color w:val="000000" w:themeColor="text1"/>
          <w:sz w:val="18"/>
          <w:lang w:val="es-ES"/>
        </w:rPr>
        <w:t>Raspberri</w:t>
      </w:r>
      <w:proofErr w:type="spellEnd"/>
      <w:r w:rsidRPr="00307520">
        <w:rPr>
          <w:i/>
          <w:color w:val="000000" w:themeColor="text1"/>
          <w:sz w:val="18"/>
          <w:lang w:val="es-ES"/>
        </w:rPr>
        <w:t xml:space="preserve"> Pi GPIO: </w:t>
      </w:r>
      <w:hyperlink r:id="rId38" w:history="1">
        <w:r w:rsidRPr="00307520">
          <w:rPr>
            <w:rStyle w:val="Hyperlink"/>
            <w:i/>
            <w:color w:val="000000" w:themeColor="text1"/>
            <w:sz w:val="18"/>
            <w:lang w:val="es-ES"/>
          </w:rPr>
          <w:t>https://www.raspberrypi.org/documentation/usage/gpio/</w:t>
        </w:r>
      </w:hyperlink>
    </w:p>
    <w:p w14:paraId="65463A95" w14:textId="77777777" w:rsidR="00297890" w:rsidRPr="00297890" w:rsidRDefault="00297890" w:rsidP="00297890">
      <w:pPr>
        <w:widowControl w:val="0"/>
        <w:autoSpaceDE w:val="0"/>
        <w:autoSpaceDN w:val="0"/>
        <w:adjustRightInd w:val="0"/>
        <w:spacing w:after="240"/>
        <w:ind w:left="284" w:hanging="284"/>
        <w:jc w:val="left"/>
        <w:rPr>
          <w:sz w:val="18"/>
          <w:lang w:val="es-ES"/>
        </w:rPr>
      </w:pPr>
    </w:p>
    <w:p w14:paraId="1AFFD0AA" w14:textId="5F9B9FB9" w:rsidR="006E0887" w:rsidRPr="00297890" w:rsidRDefault="006E0887" w:rsidP="00C36936">
      <w:pPr>
        <w:widowControl w:val="0"/>
        <w:autoSpaceDE w:val="0"/>
        <w:autoSpaceDN w:val="0"/>
        <w:adjustRightInd w:val="0"/>
        <w:spacing w:after="240"/>
        <w:ind w:left="284" w:hanging="284"/>
        <w:jc w:val="left"/>
        <w:rPr>
          <w:color w:val="000000" w:themeColor="text1"/>
          <w:sz w:val="18"/>
          <w:szCs w:val="18"/>
          <w:lang w:val="es-ES" w:eastAsia="es-ES"/>
        </w:rPr>
      </w:pPr>
    </w:p>
    <w:p w14:paraId="704B6C26" w14:textId="77777777" w:rsidR="006E0887" w:rsidRPr="00297890" w:rsidRDefault="006E0887" w:rsidP="00C36936">
      <w:pPr>
        <w:widowControl w:val="0"/>
        <w:autoSpaceDE w:val="0"/>
        <w:autoSpaceDN w:val="0"/>
        <w:adjustRightInd w:val="0"/>
        <w:spacing w:after="240"/>
        <w:ind w:left="284" w:hanging="284"/>
        <w:jc w:val="left"/>
        <w:rPr>
          <w:color w:val="000000" w:themeColor="text1"/>
          <w:sz w:val="18"/>
          <w:szCs w:val="18"/>
          <w:lang w:val="es-ES" w:eastAsia="es-ES"/>
        </w:rPr>
      </w:pPr>
    </w:p>
    <w:p w14:paraId="1D1CE816" w14:textId="77777777" w:rsidR="00C36936" w:rsidRPr="00297890" w:rsidRDefault="00C36936">
      <w:pPr>
        <w:pStyle w:val="ReferenciasURSI"/>
        <w:rPr>
          <w:lang w:val="es-ES"/>
        </w:rPr>
      </w:pPr>
    </w:p>
    <w:p w14:paraId="378D5C3C" w14:textId="77777777" w:rsidR="00B926DD" w:rsidRPr="00297890" w:rsidRDefault="00B926DD" w:rsidP="003A6518">
      <w:pPr>
        <w:pStyle w:val="ReferenciasURSI"/>
        <w:rPr>
          <w:lang w:val="es-ES"/>
        </w:rPr>
      </w:pPr>
    </w:p>
    <w:p w14:paraId="45182A4F" w14:textId="77777777" w:rsidR="00B926DD" w:rsidRPr="00297890" w:rsidRDefault="00B926DD" w:rsidP="003A6518">
      <w:pPr>
        <w:pStyle w:val="ReferenciasURSI"/>
        <w:rPr>
          <w:lang w:val="es-ES"/>
        </w:rPr>
      </w:pPr>
    </w:p>
    <w:p w14:paraId="4B1C0199" w14:textId="77777777" w:rsidR="00B926DD" w:rsidRPr="00297890" w:rsidRDefault="00B926DD" w:rsidP="003A6518">
      <w:pPr>
        <w:pStyle w:val="ReferenciasURSI"/>
        <w:rPr>
          <w:lang w:val="es-ES"/>
        </w:rPr>
      </w:pPr>
    </w:p>
    <w:p w14:paraId="0C762FD0" w14:textId="77777777" w:rsidR="00B926DD" w:rsidRPr="00297890" w:rsidRDefault="00B926DD" w:rsidP="003A6518">
      <w:pPr>
        <w:pStyle w:val="ReferenciasURSI"/>
        <w:rPr>
          <w:lang w:val="es-ES"/>
        </w:rPr>
      </w:pPr>
    </w:p>
    <w:p w14:paraId="2D150140" w14:textId="77777777" w:rsidR="00B926DD" w:rsidRPr="00297890" w:rsidRDefault="00B926DD" w:rsidP="003A6518">
      <w:pPr>
        <w:pStyle w:val="ReferenciasURSI"/>
        <w:rPr>
          <w:lang w:val="es-ES"/>
        </w:rPr>
      </w:pPr>
    </w:p>
    <w:p w14:paraId="19DDC10E" w14:textId="77777777" w:rsidR="00B926DD" w:rsidRPr="00297890" w:rsidRDefault="00B926DD" w:rsidP="003A6518">
      <w:pPr>
        <w:pStyle w:val="ReferenciasURSI"/>
        <w:rPr>
          <w:lang w:val="es-ES"/>
        </w:rPr>
      </w:pPr>
    </w:p>
    <w:p w14:paraId="6B43F087" w14:textId="77777777" w:rsidR="00B926DD" w:rsidRPr="00297890" w:rsidRDefault="00B926DD" w:rsidP="003A6518">
      <w:pPr>
        <w:pStyle w:val="ReferenciasURSI"/>
        <w:rPr>
          <w:lang w:val="es-ES"/>
        </w:rPr>
      </w:pPr>
    </w:p>
    <w:p w14:paraId="286F5EF5" w14:textId="77777777" w:rsidR="00B926DD" w:rsidRPr="00297890" w:rsidRDefault="00B926DD" w:rsidP="003A6518">
      <w:pPr>
        <w:pStyle w:val="ReferenciasURSI"/>
        <w:rPr>
          <w:lang w:val="es-ES"/>
        </w:rPr>
      </w:pPr>
    </w:p>
    <w:p w14:paraId="539AB6D8" w14:textId="77777777" w:rsidR="00B926DD" w:rsidRPr="00297890" w:rsidRDefault="00B926DD" w:rsidP="003A6518">
      <w:pPr>
        <w:pStyle w:val="ReferenciasURSI"/>
        <w:rPr>
          <w:lang w:val="es-ES"/>
        </w:rPr>
      </w:pPr>
    </w:p>
    <w:p w14:paraId="71654E23" w14:textId="77777777" w:rsidR="00B926DD" w:rsidRPr="00297890" w:rsidRDefault="00B926DD" w:rsidP="003A6518">
      <w:pPr>
        <w:pStyle w:val="ReferenciasURSI"/>
        <w:rPr>
          <w:lang w:val="es-ES"/>
        </w:rPr>
      </w:pPr>
    </w:p>
    <w:p w14:paraId="56739477" w14:textId="77777777" w:rsidR="00B926DD" w:rsidRPr="00297890" w:rsidRDefault="00B926DD" w:rsidP="003A6518">
      <w:pPr>
        <w:pStyle w:val="ReferenciasURSI"/>
        <w:rPr>
          <w:lang w:val="es-ES"/>
        </w:rPr>
      </w:pPr>
    </w:p>
    <w:p w14:paraId="2B138DE5" w14:textId="77777777" w:rsidR="00B926DD" w:rsidRPr="00297890" w:rsidRDefault="00B926DD" w:rsidP="003A6518">
      <w:pPr>
        <w:pStyle w:val="ReferenciasURSI"/>
        <w:rPr>
          <w:lang w:val="es-ES"/>
        </w:rPr>
      </w:pPr>
    </w:p>
    <w:p w14:paraId="28375CEA" w14:textId="77777777" w:rsidR="00B926DD" w:rsidRPr="00297890" w:rsidRDefault="00B926DD" w:rsidP="003A6518">
      <w:pPr>
        <w:pStyle w:val="ReferenciasURSI"/>
        <w:rPr>
          <w:lang w:val="es-ES"/>
        </w:rPr>
      </w:pPr>
    </w:p>
    <w:p w14:paraId="6EF444DD" w14:textId="77777777" w:rsidR="00B926DD" w:rsidRPr="00297890" w:rsidRDefault="00B926DD" w:rsidP="003A6518">
      <w:pPr>
        <w:pStyle w:val="ReferenciasURSI"/>
        <w:rPr>
          <w:lang w:val="es-ES"/>
        </w:rPr>
      </w:pPr>
    </w:p>
    <w:p w14:paraId="2C02B38B" w14:textId="77777777" w:rsidR="00B926DD" w:rsidRPr="00297890" w:rsidRDefault="00B926DD" w:rsidP="003A6518">
      <w:pPr>
        <w:pStyle w:val="ReferenciasURSI"/>
        <w:rPr>
          <w:lang w:val="es-ES"/>
        </w:rPr>
      </w:pPr>
    </w:p>
    <w:p w14:paraId="7EAEACA4" w14:textId="77777777" w:rsidR="00B926DD" w:rsidRPr="00297890" w:rsidRDefault="00B926DD" w:rsidP="003A6518">
      <w:pPr>
        <w:pStyle w:val="ReferenciasURSI"/>
        <w:rPr>
          <w:lang w:val="es-ES"/>
        </w:rPr>
      </w:pPr>
    </w:p>
    <w:p w14:paraId="0E2204EB" w14:textId="77777777" w:rsidR="00B926DD" w:rsidRPr="00297890" w:rsidRDefault="00B926DD" w:rsidP="003A6518">
      <w:pPr>
        <w:pStyle w:val="ReferenciasURSI"/>
        <w:rPr>
          <w:lang w:val="es-ES"/>
        </w:rPr>
      </w:pPr>
    </w:p>
    <w:p w14:paraId="4A23703B" w14:textId="77777777" w:rsidR="00B926DD" w:rsidRPr="00297890" w:rsidRDefault="00B926DD" w:rsidP="003A6518">
      <w:pPr>
        <w:pStyle w:val="ReferenciasURSI"/>
        <w:rPr>
          <w:lang w:val="es-ES"/>
        </w:rPr>
      </w:pPr>
    </w:p>
    <w:p w14:paraId="4C955E80" w14:textId="77777777" w:rsidR="00B926DD" w:rsidRPr="00297890" w:rsidRDefault="00B926DD" w:rsidP="003A6518">
      <w:pPr>
        <w:pStyle w:val="ReferenciasURSI"/>
        <w:rPr>
          <w:lang w:val="es-ES"/>
        </w:rPr>
      </w:pPr>
    </w:p>
    <w:p w14:paraId="195730E4" w14:textId="77777777" w:rsidR="00B926DD" w:rsidRPr="00297890" w:rsidRDefault="00B926DD" w:rsidP="003A6518">
      <w:pPr>
        <w:pStyle w:val="ReferenciasURSI"/>
        <w:rPr>
          <w:lang w:val="es-ES"/>
        </w:rPr>
      </w:pPr>
    </w:p>
    <w:p w14:paraId="40FB4CE1" w14:textId="77777777" w:rsidR="00B926DD" w:rsidRPr="00297890" w:rsidRDefault="00B926DD" w:rsidP="00B926DD">
      <w:pPr>
        <w:jc w:val="center"/>
        <w:rPr>
          <w:i/>
          <w:sz w:val="16"/>
          <w:szCs w:val="16"/>
          <w:lang w:val="es-ES"/>
        </w:rPr>
      </w:pPr>
    </w:p>
    <w:p w14:paraId="03C13A78" w14:textId="77777777" w:rsidR="00B926DD" w:rsidRPr="00297890" w:rsidRDefault="00B926DD" w:rsidP="00B926DD">
      <w:pPr>
        <w:jc w:val="center"/>
        <w:rPr>
          <w:i/>
          <w:sz w:val="16"/>
          <w:szCs w:val="16"/>
          <w:lang w:val="es-ES"/>
        </w:rPr>
      </w:pPr>
    </w:p>
    <w:p w14:paraId="26ECC232" w14:textId="77777777" w:rsidR="00B926DD" w:rsidRPr="00297890" w:rsidRDefault="00B926DD" w:rsidP="00B926DD">
      <w:pPr>
        <w:jc w:val="center"/>
        <w:rPr>
          <w:i/>
          <w:sz w:val="16"/>
          <w:szCs w:val="16"/>
          <w:lang w:val="es-ES"/>
        </w:rPr>
      </w:pPr>
    </w:p>
    <w:p w14:paraId="63E2BF45" w14:textId="77777777" w:rsidR="00B926DD" w:rsidRPr="00297890" w:rsidRDefault="00B926DD" w:rsidP="00B926DD">
      <w:pPr>
        <w:jc w:val="center"/>
        <w:rPr>
          <w:i/>
          <w:sz w:val="16"/>
          <w:szCs w:val="16"/>
          <w:lang w:val="es-ES"/>
        </w:rPr>
      </w:pPr>
    </w:p>
    <w:p w14:paraId="0CD0A25F" w14:textId="77777777" w:rsidR="00B926DD" w:rsidRPr="00297890" w:rsidRDefault="00B926DD" w:rsidP="00B926DD">
      <w:pPr>
        <w:jc w:val="center"/>
        <w:rPr>
          <w:i/>
          <w:sz w:val="16"/>
          <w:szCs w:val="16"/>
          <w:lang w:val="es-ES"/>
        </w:rPr>
      </w:pPr>
    </w:p>
    <w:p w14:paraId="3AF1C3FE" w14:textId="77777777" w:rsidR="00B926DD" w:rsidRPr="00297890" w:rsidRDefault="00B926DD" w:rsidP="00B926DD">
      <w:pPr>
        <w:rPr>
          <w:sz w:val="16"/>
          <w:szCs w:val="16"/>
          <w:lang w:val="es-ES"/>
        </w:rPr>
      </w:pPr>
    </w:p>
    <w:p w14:paraId="67F8CAED" w14:textId="77777777" w:rsidR="00B926DD" w:rsidRPr="00297890" w:rsidRDefault="00B926DD" w:rsidP="00B926DD">
      <w:pPr>
        <w:rPr>
          <w:sz w:val="16"/>
          <w:szCs w:val="16"/>
          <w:lang w:val="es-ES"/>
        </w:rPr>
      </w:pPr>
    </w:p>
    <w:p w14:paraId="4E8DD644" w14:textId="77777777" w:rsidR="00B926DD" w:rsidRPr="00297890" w:rsidRDefault="00B926DD" w:rsidP="00B926DD">
      <w:pPr>
        <w:ind w:left="360"/>
        <w:rPr>
          <w:sz w:val="16"/>
          <w:szCs w:val="16"/>
          <w:lang w:val="es-ES"/>
        </w:rPr>
      </w:pPr>
    </w:p>
    <w:sectPr w:rsidR="00B926DD" w:rsidRPr="00297890" w:rsidSect="00F876AB">
      <w:headerReference w:type="even" r:id="rId39"/>
      <w:footnotePr>
        <w:numRestart w:val="eachPage"/>
      </w:footnotePr>
      <w:type w:val="continuous"/>
      <w:pgSz w:w="11907" w:h="16840" w:code="9"/>
      <w:pgMar w:top="1134" w:right="680" w:bottom="1134" w:left="1021" w:header="153" w:footer="153" w:gutter="0"/>
      <w:cols w:num="2" w:space="2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5A94D" w14:textId="77777777" w:rsidR="008F66CD" w:rsidRDefault="008F66CD">
      <w:r>
        <w:separator/>
      </w:r>
    </w:p>
    <w:p w14:paraId="5CDCBD92" w14:textId="77777777" w:rsidR="008F66CD" w:rsidRDefault="008F66CD"/>
    <w:p w14:paraId="1B6178A3" w14:textId="77777777" w:rsidR="008F66CD" w:rsidRDefault="008F66CD"/>
  </w:endnote>
  <w:endnote w:type="continuationSeparator" w:id="0">
    <w:p w14:paraId="7818A93F" w14:textId="77777777" w:rsidR="008F66CD" w:rsidRDefault="008F66CD">
      <w:r>
        <w:continuationSeparator/>
      </w:r>
    </w:p>
    <w:p w14:paraId="6521BF29" w14:textId="77777777" w:rsidR="008F66CD" w:rsidRDefault="008F66CD"/>
    <w:p w14:paraId="5AAF69AD" w14:textId="77777777" w:rsidR="008F66CD" w:rsidRDefault="008F6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68117" w14:textId="77777777" w:rsidR="008D4B85" w:rsidRDefault="008D4B85">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8F31A6E" w14:textId="77777777" w:rsidR="008D4B85" w:rsidRDefault="008D4B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852AC" w14:textId="77777777" w:rsidR="008D4B85" w:rsidRDefault="008D4B8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A76EC" w14:textId="77777777" w:rsidR="008F66CD" w:rsidRDefault="008F66CD">
      <w:r>
        <w:separator/>
      </w:r>
    </w:p>
    <w:p w14:paraId="3310F68E" w14:textId="77777777" w:rsidR="008F66CD" w:rsidRDefault="008F66CD"/>
    <w:p w14:paraId="2CCF6F9E" w14:textId="77777777" w:rsidR="008F66CD" w:rsidRDefault="008F66CD"/>
  </w:footnote>
  <w:footnote w:type="continuationSeparator" w:id="0">
    <w:p w14:paraId="051CCB88" w14:textId="77777777" w:rsidR="008F66CD" w:rsidRDefault="008F66CD">
      <w:r>
        <w:continuationSeparator/>
      </w:r>
    </w:p>
    <w:p w14:paraId="3CB8C5F2" w14:textId="77777777" w:rsidR="008F66CD" w:rsidRDefault="008F66CD"/>
    <w:p w14:paraId="178EAED5" w14:textId="77777777" w:rsidR="008F66CD" w:rsidRDefault="008F66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FEC99" w14:textId="77777777" w:rsidR="008D4B85" w:rsidRDefault="008D4B85">
    <w:pPr>
      <w:rPr>
        <w:i/>
        <w:sz w:val="18"/>
        <w:lang w:val="es-ES"/>
      </w:rPr>
    </w:pPr>
    <w:r>
      <w:rPr>
        <w:i/>
        <w:sz w:val="18"/>
        <w:lang w:val="es-E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652D3" w14:textId="77777777" w:rsidR="008D4B85" w:rsidRDefault="008D4B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82C02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DEC0056C"/>
    <w:lvl w:ilvl="0">
      <w:start w:val="1"/>
      <w:numFmt w:val="upperRoman"/>
      <w:pStyle w:val="Heading1"/>
      <w:lvlText w:val="%1."/>
      <w:lvlJc w:val="left"/>
      <w:pPr>
        <w:tabs>
          <w:tab w:val="num" w:pos="360"/>
        </w:tabs>
        <w:ind w:left="0" w:firstLine="0"/>
      </w:pPr>
      <w:rPr>
        <w:rFonts w:hint="default"/>
        <w:b w:val="0"/>
        <w:i w:val="0"/>
      </w:rPr>
    </w:lvl>
    <w:lvl w:ilvl="1">
      <w:start w:val="1"/>
      <w:numFmt w:val="upperLetter"/>
      <w:pStyle w:val="Heading2"/>
      <w:lvlText w:val="%2. "/>
      <w:lvlJc w:val="left"/>
      <w:pPr>
        <w:tabs>
          <w:tab w:val="num" w:pos="284"/>
        </w:tabs>
        <w:ind w:left="0" w:firstLine="0"/>
      </w:pPr>
      <w:rPr>
        <w:rFonts w:hint="default"/>
        <w:b w:val="0"/>
        <w:i/>
      </w:rPr>
    </w:lvl>
    <w:lvl w:ilvl="2">
      <w:start w:val="1"/>
      <w:numFmt w:val="decimal"/>
      <w:pStyle w:val="Heading3"/>
      <w:lvlText w:val="%3."/>
      <w:lvlJc w:val="left"/>
      <w:pPr>
        <w:tabs>
          <w:tab w:val="num" w:pos="1800"/>
        </w:tabs>
        <w:ind w:left="1440" w:firstLine="0"/>
      </w:pPr>
      <w:rPr>
        <w:rFonts w:hint="default"/>
      </w:rPr>
    </w:lvl>
    <w:lvl w:ilvl="3">
      <w:start w:val="1"/>
      <w:numFmt w:val="lowerLetter"/>
      <w:pStyle w:val="Heading4"/>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2" w15:restartNumberingAfterBreak="0">
    <w:nsid w:val="05CF12D4"/>
    <w:multiLevelType w:val="hybridMultilevel"/>
    <w:tmpl w:val="E91A0C2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6976C87"/>
    <w:multiLevelType w:val="hybridMultilevel"/>
    <w:tmpl w:val="7C7AD5E4"/>
    <w:lvl w:ilvl="0" w:tplc="040A0001">
      <w:start w:val="1"/>
      <w:numFmt w:val="bullet"/>
      <w:lvlText w:val=""/>
      <w:lvlJc w:val="left"/>
      <w:pPr>
        <w:ind w:left="1572" w:hanging="360"/>
      </w:pPr>
      <w:rPr>
        <w:rFonts w:ascii="Symbol" w:hAnsi="Symbol" w:hint="default"/>
      </w:rPr>
    </w:lvl>
    <w:lvl w:ilvl="1" w:tplc="040A0003" w:tentative="1">
      <w:start w:val="1"/>
      <w:numFmt w:val="bullet"/>
      <w:lvlText w:val="o"/>
      <w:lvlJc w:val="left"/>
      <w:pPr>
        <w:ind w:left="2292" w:hanging="360"/>
      </w:pPr>
      <w:rPr>
        <w:rFonts w:ascii="Courier New" w:hAnsi="Courier New" w:cs="Courier New" w:hint="default"/>
      </w:rPr>
    </w:lvl>
    <w:lvl w:ilvl="2" w:tplc="040A0005" w:tentative="1">
      <w:start w:val="1"/>
      <w:numFmt w:val="bullet"/>
      <w:lvlText w:val=""/>
      <w:lvlJc w:val="left"/>
      <w:pPr>
        <w:ind w:left="3012" w:hanging="360"/>
      </w:pPr>
      <w:rPr>
        <w:rFonts w:ascii="Wingdings" w:hAnsi="Wingdings" w:hint="default"/>
      </w:rPr>
    </w:lvl>
    <w:lvl w:ilvl="3" w:tplc="040A0001" w:tentative="1">
      <w:start w:val="1"/>
      <w:numFmt w:val="bullet"/>
      <w:lvlText w:val=""/>
      <w:lvlJc w:val="left"/>
      <w:pPr>
        <w:ind w:left="3732" w:hanging="360"/>
      </w:pPr>
      <w:rPr>
        <w:rFonts w:ascii="Symbol" w:hAnsi="Symbol" w:hint="default"/>
      </w:rPr>
    </w:lvl>
    <w:lvl w:ilvl="4" w:tplc="040A0003" w:tentative="1">
      <w:start w:val="1"/>
      <w:numFmt w:val="bullet"/>
      <w:lvlText w:val="o"/>
      <w:lvlJc w:val="left"/>
      <w:pPr>
        <w:ind w:left="4452" w:hanging="360"/>
      </w:pPr>
      <w:rPr>
        <w:rFonts w:ascii="Courier New" w:hAnsi="Courier New" w:cs="Courier New" w:hint="default"/>
      </w:rPr>
    </w:lvl>
    <w:lvl w:ilvl="5" w:tplc="040A0005" w:tentative="1">
      <w:start w:val="1"/>
      <w:numFmt w:val="bullet"/>
      <w:lvlText w:val=""/>
      <w:lvlJc w:val="left"/>
      <w:pPr>
        <w:ind w:left="5172" w:hanging="360"/>
      </w:pPr>
      <w:rPr>
        <w:rFonts w:ascii="Wingdings" w:hAnsi="Wingdings" w:hint="default"/>
      </w:rPr>
    </w:lvl>
    <w:lvl w:ilvl="6" w:tplc="040A0001" w:tentative="1">
      <w:start w:val="1"/>
      <w:numFmt w:val="bullet"/>
      <w:lvlText w:val=""/>
      <w:lvlJc w:val="left"/>
      <w:pPr>
        <w:ind w:left="5892" w:hanging="360"/>
      </w:pPr>
      <w:rPr>
        <w:rFonts w:ascii="Symbol" w:hAnsi="Symbol" w:hint="default"/>
      </w:rPr>
    </w:lvl>
    <w:lvl w:ilvl="7" w:tplc="040A0003" w:tentative="1">
      <w:start w:val="1"/>
      <w:numFmt w:val="bullet"/>
      <w:lvlText w:val="o"/>
      <w:lvlJc w:val="left"/>
      <w:pPr>
        <w:ind w:left="6612" w:hanging="360"/>
      </w:pPr>
      <w:rPr>
        <w:rFonts w:ascii="Courier New" w:hAnsi="Courier New" w:cs="Courier New" w:hint="default"/>
      </w:rPr>
    </w:lvl>
    <w:lvl w:ilvl="8" w:tplc="040A0005" w:tentative="1">
      <w:start w:val="1"/>
      <w:numFmt w:val="bullet"/>
      <w:lvlText w:val=""/>
      <w:lvlJc w:val="left"/>
      <w:pPr>
        <w:ind w:left="7332" w:hanging="360"/>
      </w:pPr>
      <w:rPr>
        <w:rFonts w:ascii="Wingdings" w:hAnsi="Wingdings" w:hint="default"/>
      </w:rPr>
    </w:lvl>
  </w:abstractNum>
  <w:abstractNum w:abstractNumId="4" w15:restartNumberingAfterBreak="0">
    <w:nsid w:val="0C42766E"/>
    <w:multiLevelType w:val="multilevel"/>
    <w:tmpl w:val="19B81BAC"/>
    <w:lvl w:ilvl="0">
      <w:start w:val="1"/>
      <w:numFmt w:val="decimal"/>
      <w:lvlText w:val="Fig. %1."/>
      <w:lvlJc w:val="left"/>
      <w:pPr>
        <w:tabs>
          <w:tab w:val="num" w:pos="506"/>
        </w:tabs>
        <w:ind w:left="0"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7E262A"/>
    <w:multiLevelType w:val="hybridMultilevel"/>
    <w:tmpl w:val="3738E7BA"/>
    <w:lvl w:ilvl="0" w:tplc="188283D6">
      <w:start w:val="2"/>
      <w:numFmt w:val="upp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DEF0127"/>
    <w:multiLevelType w:val="hybridMultilevel"/>
    <w:tmpl w:val="F7C4C2E0"/>
    <w:lvl w:ilvl="0" w:tplc="040A0001">
      <w:start w:val="1"/>
      <w:numFmt w:val="bullet"/>
      <w:lvlText w:val=""/>
      <w:lvlJc w:val="left"/>
      <w:pPr>
        <w:ind w:left="1856" w:hanging="360"/>
      </w:pPr>
      <w:rPr>
        <w:rFonts w:ascii="Symbol" w:hAnsi="Symbol" w:hint="default"/>
      </w:rPr>
    </w:lvl>
    <w:lvl w:ilvl="1" w:tplc="040A0003" w:tentative="1">
      <w:start w:val="1"/>
      <w:numFmt w:val="bullet"/>
      <w:lvlText w:val="o"/>
      <w:lvlJc w:val="left"/>
      <w:pPr>
        <w:ind w:left="2576" w:hanging="360"/>
      </w:pPr>
      <w:rPr>
        <w:rFonts w:ascii="Courier New" w:hAnsi="Courier New" w:cs="Courier New" w:hint="default"/>
      </w:rPr>
    </w:lvl>
    <w:lvl w:ilvl="2" w:tplc="040A0005" w:tentative="1">
      <w:start w:val="1"/>
      <w:numFmt w:val="bullet"/>
      <w:lvlText w:val=""/>
      <w:lvlJc w:val="left"/>
      <w:pPr>
        <w:ind w:left="3296" w:hanging="360"/>
      </w:pPr>
      <w:rPr>
        <w:rFonts w:ascii="Wingdings" w:hAnsi="Wingdings" w:hint="default"/>
      </w:rPr>
    </w:lvl>
    <w:lvl w:ilvl="3" w:tplc="040A0001" w:tentative="1">
      <w:start w:val="1"/>
      <w:numFmt w:val="bullet"/>
      <w:lvlText w:val=""/>
      <w:lvlJc w:val="left"/>
      <w:pPr>
        <w:ind w:left="4016" w:hanging="360"/>
      </w:pPr>
      <w:rPr>
        <w:rFonts w:ascii="Symbol" w:hAnsi="Symbol" w:hint="default"/>
      </w:rPr>
    </w:lvl>
    <w:lvl w:ilvl="4" w:tplc="040A0003" w:tentative="1">
      <w:start w:val="1"/>
      <w:numFmt w:val="bullet"/>
      <w:lvlText w:val="o"/>
      <w:lvlJc w:val="left"/>
      <w:pPr>
        <w:ind w:left="4736" w:hanging="360"/>
      </w:pPr>
      <w:rPr>
        <w:rFonts w:ascii="Courier New" w:hAnsi="Courier New" w:cs="Courier New" w:hint="default"/>
      </w:rPr>
    </w:lvl>
    <w:lvl w:ilvl="5" w:tplc="040A0005" w:tentative="1">
      <w:start w:val="1"/>
      <w:numFmt w:val="bullet"/>
      <w:lvlText w:val=""/>
      <w:lvlJc w:val="left"/>
      <w:pPr>
        <w:ind w:left="5456" w:hanging="360"/>
      </w:pPr>
      <w:rPr>
        <w:rFonts w:ascii="Wingdings" w:hAnsi="Wingdings" w:hint="default"/>
      </w:rPr>
    </w:lvl>
    <w:lvl w:ilvl="6" w:tplc="040A0001" w:tentative="1">
      <w:start w:val="1"/>
      <w:numFmt w:val="bullet"/>
      <w:lvlText w:val=""/>
      <w:lvlJc w:val="left"/>
      <w:pPr>
        <w:ind w:left="6176" w:hanging="360"/>
      </w:pPr>
      <w:rPr>
        <w:rFonts w:ascii="Symbol" w:hAnsi="Symbol" w:hint="default"/>
      </w:rPr>
    </w:lvl>
    <w:lvl w:ilvl="7" w:tplc="040A0003" w:tentative="1">
      <w:start w:val="1"/>
      <w:numFmt w:val="bullet"/>
      <w:lvlText w:val="o"/>
      <w:lvlJc w:val="left"/>
      <w:pPr>
        <w:ind w:left="6896" w:hanging="360"/>
      </w:pPr>
      <w:rPr>
        <w:rFonts w:ascii="Courier New" w:hAnsi="Courier New" w:cs="Courier New" w:hint="default"/>
      </w:rPr>
    </w:lvl>
    <w:lvl w:ilvl="8" w:tplc="040A0005" w:tentative="1">
      <w:start w:val="1"/>
      <w:numFmt w:val="bullet"/>
      <w:lvlText w:val=""/>
      <w:lvlJc w:val="left"/>
      <w:pPr>
        <w:ind w:left="7616" w:hanging="360"/>
      </w:pPr>
      <w:rPr>
        <w:rFonts w:ascii="Wingdings" w:hAnsi="Wingdings" w:hint="default"/>
      </w:rPr>
    </w:lvl>
  </w:abstractNum>
  <w:abstractNum w:abstractNumId="7" w15:restartNumberingAfterBreak="0">
    <w:nsid w:val="216E3763"/>
    <w:multiLevelType w:val="multilevel"/>
    <w:tmpl w:val="8CC60726"/>
    <w:lvl w:ilvl="0">
      <w:start w:val="1"/>
      <w:numFmt w:val="decimal"/>
      <w:lvlText w:val="Fig. %1."/>
      <w:lvlJc w:val="left"/>
      <w:pPr>
        <w:tabs>
          <w:tab w:val="num" w:pos="1361"/>
        </w:tabs>
        <w:ind w:left="855"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30E755D4"/>
    <w:multiLevelType w:val="hybridMultilevel"/>
    <w:tmpl w:val="CAB63D5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33307B1F"/>
    <w:multiLevelType w:val="singleLevel"/>
    <w:tmpl w:val="D85E42B4"/>
    <w:lvl w:ilvl="0">
      <w:start w:val="1"/>
      <w:numFmt w:val="decimal"/>
      <w:lvlText w:val="%1."/>
      <w:lvlJc w:val="left"/>
      <w:pPr>
        <w:tabs>
          <w:tab w:val="num" w:pos="360"/>
        </w:tabs>
        <w:ind w:left="360" w:hanging="360"/>
      </w:pPr>
    </w:lvl>
  </w:abstractNum>
  <w:abstractNum w:abstractNumId="10" w15:restartNumberingAfterBreak="0">
    <w:nsid w:val="34585D18"/>
    <w:multiLevelType w:val="hybridMultilevel"/>
    <w:tmpl w:val="4F0AA800"/>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1" w15:restartNumberingAfterBreak="0">
    <w:nsid w:val="34961CC4"/>
    <w:multiLevelType w:val="hybridMultilevel"/>
    <w:tmpl w:val="19B81BAC"/>
    <w:lvl w:ilvl="0" w:tplc="34262140">
      <w:start w:val="1"/>
      <w:numFmt w:val="decimal"/>
      <w:lvlText w:val="Fig. %1."/>
      <w:lvlJc w:val="left"/>
      <w:pPr>
        <w:tabs>
          <w:tab w:val="num" w:pos="506"/>
        </w:tabs>
        <w:ind w:left="0" w:firstLine="0"/>
      </w:pPr>
      <w:rPr>
        <w:rFonts w:hint="default"/>
        <w:b w:val="0"/>
        <w:i w:val="0"/>
        <w:sz w:val="16"/>
        <w:szCs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353E5B8F"/>
    <w:multiLevelType w:val="hybridMultilevel"/>
    <w:tmpl w:val="B01A41A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35D72E56"/>
    <w:multiLevelType w:val="hybridMultilevel"/>
    <w:tmpl w:val="F2762E92"/>
    <w:lvl w:ilvl="0" w:tplc="5230752E">
      <w:start w:val="1"/>
      <w:numFmt w:val="upperRoman"/>
      <w:lvlText w:val="%1."/>
      <w:lvlJc w:val="left"/>
      <w:pPr>
        <w:ind w:left="1004" w:hanging="72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4" w15:restartNumberingAfterBreak="0">
    <w:nsid w:val="3A353D05"/>
    <w:multiLevelType w:val="multilevel"/>
    <w:tmpl w:val="FC6C6BAA"/>
    <w:lvl w:ilvl="0">
      <w:start w:val="1"/>
      <w:numFmt w:val="decimal"/>
      <w:lvlText w:val="Tabla %1."/>
      <w:lvlJc w:val="left"/>
      <w:pPr>
        <w:tabs>
          <w:tab w:val="num" w:pos="506"/>
        </w:tabs>
        <w:ind w:left="0"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BB26487"/>
    <w:multiLevelType w:val="multilevel"/>
    <w:tmpl w:val="619AE6A6"/>
    <w:lvl w:ilvl="0">
      <w:start w:val="1"/>
      <w:numFmt w:val="decimal"/>
      <w:lvlText w:val="Fig. %1."/>
      <w:lvlJc w:val="left"/>
      <w:pPr>
        <w:tabs>
          <w:tab w:val="num" w:pos="1819"/>
        </w:tabs>
        <w:ind w:left="855"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3817957"/>
    <w:multiLevelType w:val="hybridMultilevel"/>
    <w:tmpl w:val="9B86DE70"/>
    <w:lvl w:ilvl="0" w:tplc="70C80AB0">
      <w:start w:val="1"/>
      <w:numFmt w:val="decimal"/>
      <w:lvlText w:val="Fig. %1."/>
      <w:lvlJc w:val="left"/>
      <w:pPr>
        <w:tabs>
          <w:tab w:val="num" w:pos="1361"/>
        </w:tabs>
        <w:ind w:left="855" w:firstLine="0"/>
      </w:pPr>
      <w:rPr>
        <w:rFonts w:hint="default"/>
        <w:b w:val="0"/>
        <w:i w:val="0"/>
        <w:sz w:val="16"/>
        <w:szCs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43F53E93"/>
    <w:multiLevelType w:val="multilevel"/>
    <w:tmpl w:val="FAAAFC48"/>
    <w:lvl w:ilvl="0">
      <w:start w:val="1"/>
      <w:numFmt w:val="decimal"/>
      <w:lvlText w:val="Fig. %1."/>
      <w:lvlJc w:val="left"/>
      <w:pPr>
        <w:tabs>
          <w:tab w:val="num" w:pos="1819"/>
        </w:tabs>
        <w:ind w:left="855" w:firstLine="0"/>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61D7DE7"/>
    <w:multiLevelType w:val="hybridMultilevel"/>
    <w:tmpl w:val="9C3ACD9A"/>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9" w15:restartNumberingAfterBreak="0">
    <w:nsid w:val="54EF2D14"/>
    <w:multiLevelType w:val="hybridMultilevel"/>
    <w:tmpl w:val="46A46C1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60E73A8C"/>
    <w:multiLevelType w:val="hybridMultilevel"/>
    <w:tmpl w:val="A94E9D72"/>
    <w:lvl w:ilvl="0" w:tplc="7B7CBEFE">
      <w:start w:val="1"/>
      <w:numFmt w:val="decimal"/>
      <w:pStyle w:val="Ursitabla"/>
      <w:lvlText w:val="Tabla %1."/>
      <w:lvlJc w:val="left"/>
      <w:pPr>
        <w:tabs>
          <w:tab w:val="num" w:pos="506"/>
        </w:tabs>
        <w:ind w:left="0" w:firstLine="0"/>
      </w:pPr>
      <w:rPr>
        <w:rFonts w:hint="default"/>
        <w:b w:val="0"/>
        <w:i w:val="0"/>
        <w:sz w:val="16"/>
        <w:szCs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62686F03"/>
    <w:multiLevelType w:val="multilevel"/>
    <w:tmpl w:val="44480C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4D759D3"/>
    <w:multiLevelType w:val="hybridMultilevel"/>
    <w:tmpl w:val="7AACB86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15:restartNumberingAfterBreak="0">
    <w:nsid w:val="65275C0D"/>
    <w:multiLevelType w:val="singleLevel"/>
    <w:tmpl w:val="81DA06E4"/>
    <w:lvl w:ilvl="0">
      <w:start w:val="1"/>
      <w:numFmt w:val="decimal"/>
      <w:lvlText w:val="[%1]"/>
      <w:lvlJc w:val="left"/>
      <w:pPr>
        <w:tabs>
          <w:tab w:val="num" w:pos="360"/>
        </w:tabs>
        <w:ind w:left="360" w:hanging="360"/>
      </w:pPr>
    </w:lvl>
  </w:abstractNum>
  <w:abstractNum w:abstractNumId="24" w15:restartNumberingAfterBreak="0">
    <w:nsid w:val="68584D84"/>
    <w:multiLevelType w:val="multilevel"/>
    <w:tmpl w:val="A49A3D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B1F5D98"/>
    <w:multiLevelType w:val="multilevel"/>
    <w:tmpl w:val="5A68AE78"/>
    <w:lvl w:ilvl="0">
      <w:start w:val="1"/>
      <w:numFmt w:val="decimal"/>
      <w:lvlText w:val="Fig. %1."/>
      <w:lvlJc w:val="left"/>
      <w:pPr>
        <w:tabs>
          <w:tab w:val="num" w:pos="1361"/>
        </w:tabs>
        <w:ind w:left="855"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
  </w:num>
  <w:num w:numId="2">
    <w:abstractNumId w:val="23"/>
  </w:num>
  <w:num w:numId="3">
    <w:abstractNumId w:val="9"/>
  </w:num>
  <w:num w:numId="4">
    <w:abstractNumId w:val="11"/>
  </w:num>
  <w:num w:numId="5">
    <w:abstractNumId w:val="17"/>
  </w:num>
  <w:num w:numId="6">
    <w:abstractNumId w:val="15"/>
  </w:num>
  <w:num w:numId="7">
    <w:abstractNumId w:val="25"/>
  </w:num>
  <w:num w:numId="8">
    <w:abstractNumId w:val="7"/>
  </w:num>
  <w:num w:numId="9">
    <w:abstractNumId w:val="16"/>
  </w:num>
  <w:num w:numId="10">
    <w:abstractNumId w:val="14"/>
  </w:num>
  <w:num w:numId="11">
    <w:abstractNumId w:val="20"/>
  </w:num>
  <w:num w:numId="12">
    <w:abstractNumId w:val="1"/>
  </w:num>
  <w:num w:numId="13">
    <w:abstractNumId w:val="1"/>
  </w:num>
  <w:num w:numId="14">
    <w:abstractNumId w:val="1"/>
  </w:num>
  <w:num w:numId="15">
    <w:abstractNumId w:val="1"/>
  </w:num>
  <w:num w:numId="16">
    <w:abstractNumId w:val="0"/>
  </w:num>
  <w:num w:numId="17">
    <w:abstractNumId w:val="4"/>
  </w:num>
  <w:num w:numId="18">
    <w:abstractNumId w:val="1"/>
  </w:num>
  <w:num w:numId="19">
    <w:abstractNumId w:val="20"/>
  </w:num>
  <w:num w:numId="20">
    <w:abstractNumId w:val="20"/>
  </w:num>
  <w:num w:numId="21">
    <w:abstractNumId w:val="1"/>
  </w:num>
  <w:num w:numId="22">
    <w:abstractNumId w:val="1"/>
  </w:num>
  <w:num w:numId="23">
    <w:abstractNumId w:val="20"/>
  </w:num>
  <w:num w:numId="24">
    <w:abstractNumId w:val="8"/>
  </w:num>
  <w:num w:numId="25">
    <w:abstractNumId w:val="20"/>
  </w:num>
  <w:num w:numId="26">
    <w:abstractNumId w:val="2"/>
  </w:num>
  <w:num w:numId="27">
    <w:abstractNumId w:val="22"/>
  </w:num>
  <w:num w:numId="28">
    <w:abstractNumId w:val="1"/>
  </w:num>
  <w:num w:numId="29">
    <w:abstractNumId w:val="1"/>
  </w:num>
  <w:num w:numId="30">
    <w:abstractNumId w:val="19"/>
  </w:num>
  <w:num w:numId="31">
    <w:abstractNumId w:val="1"/>
  </w:num>
  <w:num w:numId="32">
    <w:abstractNumId w:val="12"/>
  </w:num>
  <w:num w:numId="33">
    <w:abstractNumId w:val="1"/>
  </w:num>
  <w:num w:numId="34">
    <w:abstractNumId w:val="1"/>
  </w:num>
  <w:num w:numId="35">
    <w:abstractNumId w:val="1"/>
  </w:num>
  <w:num w:numId="36">
    <w:abstractNumId w:val="1"/>
  </w:num>
  <w:num w:numId="37">
    <w:abstractNumId w:val="20"/>
  </w:num>
  <w:num w:numId="38">
    <w:abstractNumId w:val="20"/>
  </w:num>
  <w:num w:numId="39">
    <w:abstractNumId w:val="20"/>
  </w:num>
  <w:num w:numId="40">
    <w:abstractNumId w:val="1"/>
  </w:num>
  <w:num w:numId="41">
    <w:abstractNumId w:val="13"/>
  </w:num>
  <w:num w:numId="42">
    <w:abstractNumId w:val="10"/>
  </w:num>
  <w:num w:numId="43">
    <w:abstractNumId w:val="21"/>
  </w:num>
  <w:num w:numId="44">
    <w:abstractNumId w:val="24"/>
  </w:num>
  <w:num w:numId="45">
    <w:abstractNumId w:val="5"/>
  </w:num>
  <w:num w:numId="46">
    <w:abstractNumId w:val="3"/>
  </w:num>
  <w:num w:numId="47">
    <w:abstractNumId w:val="18"/>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425"/>
    <w:rsid w:val="000008F0"/>
    <w:rsid w:val="00001509"/>
    <w:rsid w:val="0000363D"/>
    <w:rsid w:val="00005231"/>
    <w:rsid w:val="0000580E"/>
    <w:rsid w:val="0000595E"/>
    <w:rsid w:val="00006036"/>
    <w:rsid w:val="00006177"/>
    <w:rsid w:val="00007453"/>
    <w:rsid w:val="000074ED"/>
    <w:rsid w:val="000125CD"/>
    <w:rsid w:val="00013EF6"/>
    <w:rsid w:val="000142FE"/>
    <w:rsid w:val="0001465A"/>
    <w:rsid w:val="0001494B"/>
    <w:rsid w:val="000169F0"/>
    <w:rsid w:val="00017A63"/>
    <w:rsid w:val="00017B30"/>
    <w:rsid w:val="00020100"/>
    <w:rsid w:val="00020352"/>
    <w:rsid w:val="00020CA8"/>
    <w:rsid w:val="00020E1B"/>
    <w:rsid w:val="00020F36"/>
    <w:rsid w:val="00021E61"/>
    <w:rsid w:val="0002227E"/>
    <w:rsid w:val="00022FE8"/>
    <w:rsid w:val="00024B35"/>
    <w:rsid w:val="00025BF7"/>
    <w:rsid w:val="000260E3"/>
    <w:rsid w:val="000270AB"/>
    <w:rsid w:val="000274A3"/>
    <w:rsid w:val="00027913"/>
    <w:rsid w:val="00030214"/>
    <w:rsid w:val="00030DC2"/>
    <w:rsid w:val="00031551"/>
    <w:rsid w:val="000321B7"/>
    <w:rsid w:val="00032A94"/>
    <w:rsid w:val="00033EA8"/>
    <w:rsid w:val="00034CDF"/>
    <w:rsid w:val="000359C4"/>
    <w:rsid w:val="00035FD2"/>
    <w:rsid w:val="00036A6A"/>
    <w:rsid w:val="000379ED"/>
    <w:rsid w:val="0004047A"/>
    <w:rsid w:val="00041A5D"/>
    <w:rsid w:val="00042320"/>
    <w:rsid w:val="000432E7"/>
    <w:rsid w:val="00044A9A"/>
    <w:rsid w:val="00044FFD"/>
    <w:rsid w:val="0004542F"/>
    <w:rsid w:val="00045795"/>
    <w:rsid w:val="00046361"/>
    <w:rsid w:val="000473DF"/>
    <w:rsid w:val="000511EC"/>
    <w:rsid w:val="000534F0"/>
    <w:rsid w:val="00053B6E"/>
    <w:rsid w:val="00055AA2"/>
    <w:rsid w:val="00055C8F"/>
    <w:rsid w:val="000577A3"/>
    <w:rsid w:val="000607EB"/>
    <w:rsid w:val="000615D7"/>
    <w:rsid w:val="00064049"/>
    <w:rsid w:val="00067888"/>
    <w:rsid w:val="00071320"/>
    <w:rsid w:val="00072241"/>
    <w:rsid w:val="00073D00"/>
    <w:rsid w:val="000754FB"/>
    <w:rsid w:val="0008047A"/>
    <w:rsid w:val="000845BC"/>
    <w:rsid w:val="00085013"/>
    <w:rsid w:val="000852D0"/>
    <w:rsid w:val="000856EB"/>
    <w:rsid w:val="00085C72"/>
    <w:rsid w:val="00085F8F"/>
    <w:rsid w:val="0009020B"/>
    <w:rsid w:val="00091D95"/>
    <w:rsid w:val="000924F3"/>
    <w:rsid w:val="00093484"/>
    <w:rsid w:val="00094B73"/>
    <w:rsid w:val="00096BD4"/>
    <w:rsid w:val="000A0A91"/>
    <w:rsid w:val="000A0B11"/>
    <w:rsid w:val="000A1330"/>
    <w:rsid w:val="000A16DD"/>
    <w:rsid w:val="000A1B38"/>
    <w:rsid w:val="000A2A0A"/>
    <w:rsid w:val="000A3184"/>
    <w:rsid w:val="000A4553"/>
    <w:rsid w:val="000A506B"/>
    <w:rsid w:val="000A62EC"/>
    <w:rsid w:val="000A6A2C"/>
    <w:rsid w:val="000A7094"/>
    <w:rsid w:val="000A744A"/>
    <w:rsid w:val="000A7B46"/>
    <w:rsid w:val="000B0A8C"/>
    <w:rsid w:val="000B1EFF"/>
    <w:rsid w:val="000B2A26"/>
    <w:rsid w:val="000B2D89"/>
    <w:rsid w:val="000B3048"/>
    <w:rsid w:val="000B44E9"/>
    <w:rsid w:val="000B47B7"/>
    <w:rsid w:val="000B5467"/>
    <w:rsid w:val="000B57A4"/>
    <w:rsid w:val="000B682E"/>
    <w:rsid w:val="000C0C27"/>
    <w:rsid w:val="000C108F"/>
    <w:rsid w:val="000C12CC"/>
    <w:rsid w:val="000C275C"/>
    <w:rsid w:val="000C2CF4"/>
    <w:rsid w:val="000C3E2B"/>
    <w:rsid w:val="000C4342"/>
    <w:rsid w:val="000C4D53"/>
    <w:rsid w:val="000C5EA4"/>
    <w:rsid w:val="000C5F92"/>
    <w:rsid w:val="000C6111"/>
    <w:rsid w:val="000C6E11"/>
    <w:rsid w:val="000C71C5"/>
    <w:rsid w:val="000C72EB"/>
    <w:rsid w:val="000D02B6"/>
    <w:rsid w:val="000D03F9"/>
    <w:rsid w:val="000D4C40"/>
    <w:rsid w:val="000D5AF2"/>
    <w:rsid w:val="000D5FEA"/>
    <w:rsid w:val="000D627D"/>
    <w:rsid w:val="000D7700"/>
    <w:rsid w:val="000D7D83"/>
    <w:rsid w:val="000E05A6"/>
    <w:rsid w:val="000E127D"/>
    <w:rsid w:val="000E1C31"/>
    <w:rsid w:val="000E3950"/>
    <w:rsid w:val="000E3E27"/>
    <w:rsid w:val="000E3F57"/>
    <w:rsid w:val="000E4EFB"/>
    <w:rsid w:val="000E5BFE"/>
    <w:rsid w:val="000E6EE9"/>
    <w:rsid w:val="000F1C67"/>
    <w:rsid w:val="000F1D52"/>
    <w:rsid w:val="000F23FD"/>
    <w:rsid w:val="000F2EF4"/>
    <w:rsid w:val="000F4DD7"/>
    <w:rsid w:val="000F50AB"/>
    <w:rsid w:val="000F50F5"/>
    <w:rsid w:val="000F6CB4"/>
    <w:rsid w:val="000F6D3D"/>
    <w:rsid w:val="000F7505"/>
    <w:rsid w:val="00100A1C"/>
    <w:rsid w:val="001026D3"/>
    <w:rsid w:val="00102946"/>
    <w:rsid w:val="00103CE4"/>
    <w:rsid w:val="00106FD7"/>
    <w:rsid w:val="00107AB6"/>
    <w:rsid w:val="001104AF"/>
    <w:rsid w:val="00110AAE"/>
    <w:rsid w:val="00110D08"/>
    <w:rsid w:val="00110DB1"/>
    <w:rsid w:val="00111BCE"/>
    <w:rsid w:val="0011244D"/>
    <w:rsid w:val="00113C2B"/>
    <w:rsid w:val="00113E2F"/>
    <w:rsid w:val="00114672"/>
    <w:rsid w:val="00115B45"/>
    <w:rsid w:val="00116279"/>
    <w:rsid w:val="00120742"/>
    <w:rsid w:val="001225FD"/>
    <w:rsid w:val="00122F32"/>
    <w:rsid w:val="0012365C"/>
    <w:rsid w:val="0012431E"/>
    <w:rsid w:val="001243A9"/>
    <w:rsid w:val="001248B0"/>
    <w:rsid w:val="00125CDF"/>
    <w:rsid w:val="0012644D"/>
    <w:rsid w:val="001264D1"/>
    <w:rsid w:val="00126FD8"/>
    <w:rsid w:val="0013061B"/>
    <w:rsid w:val="00131486"/>
    <w:rsid w:val="00131B6A"/>
    <w:rsid w:val="00132B13"/>
    <w:rsid w:val="00133CE5"/>
    <w:rsid w:val="00134763"/>
    <w:rsid w:val="00136219"/>
    <w:rsid w:val="001364EF"/>
    <w:rsid w:val="00141C75"/>
    <w:rsid w:val="00141CB7"/>
    <w:rsid w:val="00142838"/>
    <w:rsid w:val="00142B65"/>
    <w:rsid w:val="00142BAF"/>
    <w:rsid w:val="001433D5"/>
    <w:rsid w:val="001447BA"/>
    <w:rsid w:val="00146610"/>
    <w:rsid w:val="0014674B"/>
    <w:rsid w:val="00147D60"/>
    <w:rsid w:val="001534B5"/>
    <w:rsid w:val="00153A76"/>
    <w:rsid w:val="00154A24"/>
    <w:rsid w:val="00155275"/>
    <w:rsid w:val="00155687"/>
    <w:rsid w:val="0015604A"/>
    <w:rsid w:val="00157007"/>
    <w:rsid w:val="001579F3"/>
    <w:rsid w:val="0016102C"/>
    <w:rsid w:val="00161391"/>
    <w:rsid w:val="0016144F"/>
    <w:rsid w:val="00161812"/>
    <w:rsid w:val="001643F7"/>
    <w:rsid w:val="00166815"/>
    <w:rsid w:val="00167A8F"/>
    <w:rsid w:val="00170517"/>
    <w:rsid w:val="00174344"/>
    <w:rsid w:val="0017483F"/>
    <w:rsid w:val="001766C4"/>
    <w:rsid w:val="00180D4B"/>
    <w:rsid w:val="001815BA"/>
    <w:rsid w:val="0018250E"/>
    <w:rsid w:val="00183558"/>
    <w:rsid w:val="00183577"/>
    <w:rsid w:val="001853C1"/>
    <w:rsid w:val="0018639D"/>
    <w:rsid w:val="00186622"/>
    <w:rsid w:val="00186B42"/>
    <w:rsid w:val="0018770F"/>
    <w:rsid w:val="00187DD0"/>
    <w:rsid w:val="00190917"/>
    <w:rsid w:val="001947F7"/>
    <w:rsid w:val="001963D1"/>
    <w:rsid w:val="00196B86"/>
    <w:rsid w:val="00196EB3"/>
    <w:rsid w:val="001A0D2E"/>
    <w:rsid w:val="001A1887"/>
    <w:rsid w:val="001A1A93"/>
    <w:rsid w:val="001A1C13"/>
    <w:rsid w:val="001A2697"/>
    <w:rsid w:val="001A3402"/>
    <w:rsid w:val="001A519A"/>
    <w:rsid w:val="001A61F9"/>
    <w:rsid w:val="001A6C27"/>
    <w:rsid w:val="001A7CBA"/>
    <w:rsid w:val="001B1F98"/>
    <w:rsid w:val="001B3323"/>
    <w:rsid w:val="001B5152"/>
    <w:rsid w:val="001B5516"/>
    <w:rsid w:val="001B6707"/>
    <w:rsid w:val="001B7B01"/>
    <w:rsid w:val="001C0818"/>
    <w:rsid w:val="001C0C39"/>
    <w:rsid w:val="001C16FB"/>
    <w:rsid w:val="001C3A3C"/>
    <w:rsid w:val="001C3E94"/>
    <w:rsid w:val="001C5B19"/>
    <w:rsid w:val="001C5F06"/>
    <w:rsid w:val="001C637D"/>
    <w:rsid w:val="001C6874"/>
    <w:rsid w:val="001D1444"/>
    <w:rsid w:val="001D2884"/>
    <w:rsid w:val="001D2C41"/>
    <w:rsid w:val="001D2FD7"/>
    <w:rsid w:val="001D4846"/>
    <w:rsid w:val="001D4A6D"/>
    <w:rsid w:val="001D579C"/>
    <w:rsid w:val="001D5DCE"/>
    <w:rsid w:val="001D7E38"/>
    <w:rsid w:val="001E12D2"/>
    <w:rsid w:val="001E29A1"/>
    <w:rsid w:val="001E44C8"/>
    <w:rsid w:val="001E6043"/>
    <w:rsid w:val="001E62BC"/>
    <w:rsid w:val="001F072F"/>
    <w:rsid w:val="001F15FE"/>
    <w:rsid w:val="001F3825"/>
    <w:rsid w:val="001F3EE1"/>
    <w:rsid w:val="00200092"/>
    <w:rsid w:val="002000F7"/>
    <w:rsid w:val="00200E50"/>
    <w:rsid w:val="00201222"/>
    <w:rsid w:val="00202BAF"/>
    <w:rsid w:val="002048EA"/>
    <w:rsid w:val="00204D87"/>
    <w:rsid w:val="00205A9B"/>
    <w:rsid w:val="00206EE9"/>
    <w:rsid w:val="00207219"/>
    <w:rsid w:val="00213EC6"/>
    <w:rsid w:val="002159F9"/>
    <w:rsid w:val="0022217F"/>
    <w:rsid w:val="0022373E"/>
    <w:rsid w:val="002242B2"/>
    <w:rsid w:val="0022480D"/>
    <w:rsid w:val="00227C80"/>
    <w:rsid w:val="00227D85"/>
    <w:rsid w:val="00230589"/>
    <w:rsid w:val="00230CBB"/>
    <w:rsid w:val="00231455"/>
    <w:rsid w:val="00235E06"/>
    <w:rsid w:val="00236268"/>
    <w:rsid w:val="00236D8A"/>
    <w:rsid w:val="0023798B"/>
    <w:rsid w:val="002404F5"/>
    <w:rsid w:val="00242DCF"/>
    <w:rsid w:val="00243199"/>
    <w:rsid w:val="002444F2"/>
    <w:rsid w:val="00244FD8"/>
    <w:rsid w:val="0024555C"/>
    <w:rsid w:val="00246744"/>
    <w:rsid w:val="0025154E"/>
    <w:rsid w:val="00251D15"/>
    <w:rsid w:val="00252660"/>
    <w:rsid w:val="00252CD9"/>
    <w:rsid w:val="0025325B"/>
    <w:rsid w:val="002545EE"/>
    <w:rsid w:val="00260FD6"/>
    <w:rsid w:val="002613B1"/>
    <w:rsid w:val="0026174D"/>
    <w:rsid w:val="00261A04"/>
    <w:rsid w:val="00262782"/>
    <w:rsid w:val="002630C8"/>
    <w:rsid w:val="00263B57"/>
    <w:rsid w:val="002702BD"/>
    <w:rsid w:val="002724A6"/>
    <w:rsid w:val="002739DE"/>
    <w:rsid w:val="002749FA"/>
    <w:rsid w:val="00274BBD"/>
    <w:rsid w:val="0027504C"/>
    <w:rsid w:val="00275789"/>
    <w:rsid w:val="00275B39"/>
    <w:rsid w:val="00281BC5"/>
    <w:rsid w:val="00281DAA"/>
    <w:rsid w:val="00283C9A"/>
    <w:rsid w:val="002840F1"/>
    <w:rsid w:val="00284C39"/>
    <w:rsid w:val="00284E24"/>
    <w:rsid w:val="00286668"/>
    <w:rsid w:val="00287A32"/>
    <w:rsid w:val="002916F8"/>
    <w:rsid w:val="002926CC"/>
    <w:rsid w:val="00293827"/>
    <w:rsid w:val="00297890"/>
    <w:rsid w:val="002A17C3"/>
    <w:rsid w:val="002A2186"/>
    <w:rsid w:val="002A26E3"/>
    <w:rsid w:val="002A375A"/>
    <w:rsid w:val="002A5D78"/>
    <w:rsid w:val="002A642F"/>
    <w:rsid w:val="002A6B75"/>
    <w:rsid w:val="002B0987"/>
    <w:rsid w:val="002B10D1"/>
    <w:rsid w:val="002B3A00"/>
    <w:rsid w:val="002B4396"/>
    <w:rsid w:val="002B4ACA"/>
    <w:rsid w:val="002B518C"/>
    <w:rsid w:val="002B53A1"/>
    <w:rsid w:val="002B6478"/>
    <w:rsid w:val="002C085B"/>
    <w:rsid w:val="002C1FF2"/>
    <w:rsid w:val="002C272E"/>
    <w:rsid w:val="002C3720"/>
    <w:rsid w:val="002C6518"/>
    <w:rsid w:val="002D0326"/>
    <w:rsid w:val="002D07DA"/>
    <w:rsid w:val="002D1128"/>
    <w:rsid w:val="002D2411"/>
    <w:rsid w:val="002D32FA"/>
    <w:rsid w:val="002D3742"/>
    <w:rsid w:val="002D3CCE"/>
    <w:rsid w:val="002D49F0"/>
    <w:rsid w:val="002D5339"/>
    <w:rsid w:val="002D7955"/>
    <w:rsid w:val="002D7ACF"/>
    <w:rsid w:val="002E053A"/>
    <w:rsid w:val="002E1A25"/>
    <w:rsid w:val="002E1CDD"/>
    <w:rsid w:val="002E2A76"/>
    <w:rsid w:val="002E5A60"/>
    <w:rsid w:val="002E61F3"/>
    <w:rsid w:val="002E74E2"/>
    <w:rsid w:val="002F18F7"/>
    <w:rsid w:val="002F2DA5"/>
    <w:rsid w:val="002F4BC0"/>
    <w:rsid w:val="002F4E1E"/>
    <w:rsid w:val="002F5295"/>
    <w:rsid w:val="002F56EF"/>
    <w:rsid w:val="002F6058"/>
    <w:rsid w:val="00300965"/>
    <w:rsid w:val="00302650"/>
    <w:rsid w:val="00303468"/>
    <w:rsid w:val="00304116"/>
    <w:rsid w:val="00304B6A"/>
    <w:rsid w:val="003052F4"/>
    <w:rsid w:val="00306D9B"/>
    <w:rsid w:val="00307520"/>
    <w:rsid w:val="00307B44"/>
    <w:rsid w:val="00310F61"/>
    <w:rsid w:val="00312AF2"/>
    <w:rsid w:val="003158E1"/>
    <w:rsid w:val="00315B4B"/>
    <w:rsid w:val="00315F4B"/>
    <w:rsid w:val="00315F5C"/>
    <w:rsid w:val="00316D19"/>
    <w:rsid w:val="003204E4"/>
    <w:rsid w:val="003212EE"/>
    <w:rsid w:val="003217DC"/>
    <w:rsid w:val="00321E3F"/>
    <w:rsid w:val="00323270"/>
    <w:rsid w:val="00323411"/>
    <w:rsid w:val="0032357B"/>
    <w:rsid w:val="0032407A"/>
    <w:rsid w:val="00324979"/>
    <w:rsid w:val="003257B5"/>
    <w:rsid w:val="00325982"/>
    <w:rsid w:val="00327221"/>
    <w:rsid w:val="00331AC0"/>
    <w:rsid w:val="00332C64"/>
    <w:rsid w:val="00333B9A"/>
    <w:rsid w:val="00334561"/>
    <w:rsid w:val="00334935"/>
    <w:rsid w:val="0033519A"/>
    <w:rsid w:val="00335343"/>
    <w:rsid w:val="00335EB4"/>
    <w:rsid w:val="003402E7"/>
    <w:rsid w:val="003408DB"/>
    <w:rsid w:val="00340970"/>
    <w:rsid w:val="00340EA0"/>
    <w:rsid w:val="00341E5F"/>
    <w:rsid w:val="0034216B"/>
    <w:rsid w:val="00343119"/>
    <w:rsid w:val="003442ED"/>
    <w:rsid w:val="00344582"/>
    <w:rsid w:val="00344752"/>
    <w:rsid w:val="00344E8E"/>
    <w:rsid w:val="00346211"/>
    <w:rsid w:val="003468D3"/>
    <w:rsid w:val="00347137"/>
    <w:rsid w:val="00350482"/>
    <w:rsid w:val="003534CA"/>
    <w:rsid w:val="0035441B"/>
    <w:rsid w:val="003600E9"/>
    <w:rsid w:val="00362294"/>
    <w:rsid w:val="003632F4"/>
    <w:rsid w:val="003659AD"/>
    <w:rsid w:val="00365FFC"/>
    <w:rsid w:val="00366247"/>
    <w:rsid w:val="00366A5E"/>
    <w:rsid w:val="00366D08"/>
    <w:rsid w:val="00372BFE"/>
    <w:rsid w:val="003746E1"/>
    <w:rsid w:val="00374C0F"/>
    <w:rsid w:val="00381241"/>
    <w:rsid w:val="003914E9"/>
    <w:rsid w:val="003930C6"/>
    <w:rsid w:val="00394861"/>
    <w:rsid w:val="00396DA7"/>
    <w:rsid w:val="00397675"/>
    <w:rsid w:val="00397D6D"/>
    <w:rsid w:val="00397F74"/>
    <w:rsid w:val="003A20AB"/>
    <w:rsid w:val="003A32AB"/>
    <w:rsid w:val="003A3866"/>
    <w:rsid w:val="003A6518"/>
    <w:rsid w:val="003A7455"/>
    <w:rsid w:val="003A7696"/>
    <w:rsid w:val="003A7CC3"/>
    <w:rsid w:val="003B181C"/>
    <w:rsid w:val="003B19FF"/>
    <w:rsid w:val="003B1C2D"/>
    <w:rsid w:val="003B2B2D"/>
    <w:rsid w:val="003B2DDA"/>
    <w:rsid w:val="003B3AC0"/>
    <w:rsid w:val="003B4FAF"/>
    <w:rsid w:val="003B53F4"/>
    <w:rsid w:val="003B5DD7"/>
    <w:rsid w:val="003B5EEA"/>
    <w:rsid w:val="003C086B"/>
    <w:rsid w:val="003C0BF8"/>
    <w:rsid w:val="003C2682"/>
    <w:rsid w:val="003C4419"/>
    <w:rsid w:val="003C4A0B"/>
    <w:rsid w:val="003C53B9"/>
    <w:rsid w:val="003C6907"/>
    <w:rsid w:val="003C70DD"/>
    <w:rsid w:val="003C729B"/>
    <w:rsid w:val="003C7986"/>
    <w:rsid w:val="003D0139"/>
    <w:rsid w:val="003D02D4"/>
    <w:rsid w:val="003D2C49"/>
    <w:rsid w:val="003D2EC4"/>
    <w:rsid w:val="003D30D2"/>
    <w:rsid w:val="003D4047"/>
    <w:rsid w:val="003D419B"/>
    <w:rsid w:val="003D4B45"/>
    <w:rsid w:val="003D5CA8"/>
    <w:rsid w:val="003D6685"/>
    <w:rsid w:val="003D6C33"/>
    <w:rsid w:val="003E0446"/>
    <w:rsid w:val="003E0655"/>
    <w:rsid w:val="003E0DE3"/>
    <w:rsid w:val="003E0E87"/>
    <w:rsid w:val="003E0EC8"/>
    <w:rsid w:val="003E22F2"/>
    <w:rsid w:val="003E26C5"/>
    <w:rsid w:val="003E27CF"/>
    <w:rsid w:val="003E2BCA"/>
    <w:rsid w:val="003E3581"/>
    <w:rsid w:val="003E4506"/>
    <w:rsid w:val="003E5CCB"/>
    <w:rsid w:val="003E7C50"/>
    <w:rsid w:val="003F019A"/>
    <w:rsid w:val="003F07D7"/>
    <w:rsid w:val="003F2C5C"/>
    <w:rsid w:val="003F2F4B"/>
    <w:rsid w:val="003F5347"/>
    <w:rsid w:val="003F5979"/>
    <w:rsid w:val="003F5D79"/>
    <w:rsid w:val="003F5FC1"/>
    <w:rsid w:val="003F6B4D"/>
    <w:rsid w:val="004000E2"/>
    <w:rsid w:val="004012DE"/>
    <w:rsid w:val="0040151B"/>
    <w:rsid w:val="004020C2"/>
    <w:rsid w:val="00402A7C"/>
    <w:rsid w:val="00406098"/>
    <w:rsid w:val="0040702B"/>
    <w:rsid w:val="00407FB5"/>
    <w:rsid w:val="004100A1"/>
    <w:rsid w:val="00410911"/>
    <w:rsid w:val="00410FCD"/>
    <w:rsid w:val="004118CD"/>
    <w:rsid w:val="0041386E"/>
    <w:rsid w:val="0041540D"/>
    <w:rsid w:val="00415A8C"/>
    <w:rsid w:val="00416C4D"/>
    <w:rsid w:val="00416E42"/>
    <w:rsid w:val="00420047"/>
    <w:rsid w:val="00420276"/>
    <w:rsid w:val="004209EE"/>
    <w:rsid w:val="00422AFB"/>
    <w:rsid w:val="004257E8"/>
    <w:rsid w:val="0042581B"/>
    <w:rsid w:val="00425996"/>
    <w:rsid w:val="00425F63"/>
    <w:rsid w:val="00426019"/>
    <w:rsid w:val="004274C0"/>
    <w:rsid w:val="0043141B"/>
    <w:rsid w:val="004319EC"/>
    <w:rsid w:val="00432F63"/>
    <w:rsid w:val="00433296"/>
    <w:rsid w:val="00442672"/>
    <w:rsid w:val="00443C90"/>
    <w:rsid w:val="00444CE8"/>
    <w:rsid w:val="004452B2"/>
    <w:rsid w:val="004453A2"/>
    <w:rsid w:val="004458B7"/>
    <w:rsid w:val="00445F87"/>
    <w:rsid w:val="0044606A"/>
    <w:rsid w:val="00446C2B"/>
    <w:rsid w:val="00450A00"/>
    <w:rsid w:val="00450C5D"/>
    <w:rsid w:val="004511A6"/>
    <w:rsid w:val="00451854"/>
    <w:rsid w:val="00453B40"/>
    <w:rsid w:val="00453B93"/>
    <w:rsid w:val="00454BC2"/>
    <w:rsid w:val="00454C49"/>
    <w:rsid w:val="00455677"/>
    <w:rsid w:val="0045660F"/>
    <w:rsid w:val="004602E1"/>
    <w:rsid w:val="00461406"/>
    <w:rsid w:val="00461935"/>
    <w:rsid w:val="00462CEC"/>
    <w:rsid w:val="00464291"/>
    <w:rsid w:val="0046432E"/>
    <w:rsid w:val="004645AA"/>
    <w:rsid w:val="00467A75"/>
    <w:rsid w:val="004709DC"/>
    <w:rsid w:val="0047143A"/>
    <w:rsid w:val="00473A53"/>
    <w:rsid w:val="004747D0"/>
    <w:rsid w:val="0047523C"/>
    <w:rsid w:val="004756A4"/>
    <w:rsid w:val="00475D22"/>
    <w:rsid w:val="00475FB2"/>
    <w:rsid w:val="0048191F"/>
    <w:rsid w:val="00482AE6"/>
    <w:rsid w:val="00482B21"/>
    <w:rsid w:val="00483FEB"/>
    <w:rsid w:val="00487039"/>
    <w:rsid w:val="00487214"/>
    <w:rsid w:val="004967F9"/>
    <w:rsid w:val="004973CF"/>
    <w:rsid w:val="004A015A"/>
    <w:rsid w:val="004A150E"/>
    <w:rsid w:val="004A2521"/>
    <w:rsid w:val="004A2B15"/>
    <w:rsid w:val="004A3CA9"/>
    <w:rsid w:val="004A5DC3"/>
    <w:rsid w:val="004A6F38"/>
    <w:rsid w:val="004A7463"/>
    <w:rsid w:val="004A7668"/>
    <w:rsid w:val="004B1C93"/>
    <w:rsid w:val="004B2676"/>
    <w:rsid w:val="004B2A77"/>
    <w:rsid w:val="004B370A"/>
    <w:rsid w:val="004B4555"/>
    <w:rsid w:val="004B4DEE"/>
    <w:rsid w:val="004B6EDE"/>
    <w:rsid w:val="004B78A4"/>
    <w:rsid w:val="004C0F83"/>
    <w:rsid w:val="004C14DD"/>
    <w:rsid w:val="004C15C4"/>
    <w:rsid w:val="004C43F9"/>
    <w:rsid w:val="004C4679"/>
    <w:rsid w:val="004C5629"/>
    <w:rsid w:val="004C7892"/>
    <w:rsid w:val="004D0065"/>
    <w:rsid w:val="004D05A6"/>
    <w:rsid w:val="004D09B3"/>
    <w:rsid w:val="004D1BA1"/>
    <w:rsid w:val="004D3821"/>
    <w:rsid w:val="004D3F1A"/>
    <w:rsid w:val="004D4BE8"/>
    <w:rsid w:val="004D5F93"/>
    <w:rsid w:val="004D6E0C"/>
    <w:rsid w:val="004D747D"/>
    <w:rsid w:val="004D7C21"/>
    <w:rsid w:val="004E0003"/>
    <w:rsid w:val="004E1005"/>
    <w:rsid w:val="004E13EB"/>
    <w:rsid w:val="004E1D92"/>
    <w:rsid w:val="004E2BB3"/>
    <w:rsid w:val="004E4072"/>
    <w:rsid w:val="004E45C5"/>
    <w:rsid w:val="004E6708"/>
    <w:rsid w:val="004F0AB8"/>
    <w:rsid w:val="004F0EF9"/>
    <w:rsid w:val="004F1693"/>
    <w:rsid w:val="004F4F54"/>
    <w:rsid w:val="004F5B2B"/>
    <w:rsid w:val="004F6685"/>
    <w:rsid w:val="0050016C"/>
    <w:rsid w:val="005012BF"/>
    <w:rsid w:val="0050276A"/>
    <w:rsid w:val="0050299B"/>
    <w:rsid w:val="0050482E"/>
    <w:rsid w:val="00504AE7"/>
    <w:rsid w:val="00504F15"/>
    <w:rsid w:val="0050512A"/>
    <w:rsid w:val="00505735"/>
    <w:rsid w:val="00506C37"/>
    <w:rsid w:val="00507432"/>
    <w:rsid w:val="005115F0"/>
    <w:rsid w:val="00513069"/>
    <w:rsid w:val="00520D0D"/>
    <w:rsid w:val="00521183"/>
    <w:rsid w:val="00522FFE"/>
    <w:rsid w:val="00523C5B"/>
    <w:rsid w:val="00523C77"/>
    <w:rsid w:val="00525F89"/>
    <w:rsid w:val="00526614"/>
    <w:rsid w:val="005273CD"/>
    <w:rsid w:val="005323CB"/>
    <w:rsid w:val="00533684"/>
    <w:rsid w:val="005359E8"/>
    <w:rsid w:val="00537580"/>
    <w:rsid w:val="00537811"/>
    <w:rsid w:val="005402B3"/>
    <w:rsid w:val="005408C1"/>
    <w:rsid w:val="0054261D"/>
    <w:rsid w:val="00542716"/>
    <w:rsid w:val="00542BD9"/>
    <w:rsid w:val="00543EEA"/>
    <w:rsid w:val="00546603"/>
    <w:rsid w:val="005471DC"/>
    <w:rsid w:val="0055226A"/>
    <w:rsid w:val="005542BA"/>
    <w:rsid w:val="00554FB1"/>
    <w:rsid w:val="005552AC"/>
    <w:rsid w:val="0055570C"/>
    <w:rsid w:val="0055689F"/>
    <w:rsid w:val="00560ADA"/>
    <w:rsid w:val="00562BE2"/>
    <w:rsid w:val="00565C26"/>
    <w:rsid w:val="00570A27"/>
    <w:rsid w:val="00570BFF"/>
    <w:rsid w:val="00570D77"/>
    <w:rsid w:val="00573E7E"/>
    <w:rsid w:val="005752A5"/>
    <w:rsid w:val="00575E85"/>
    <w:rsid w:val="00577E87"/>
    <w:rsid w:val="00581275"/>
    <w:rsid w:val="00583071"/>
    <w:rsid w:val="00584216"/>
    <w:rsid w:val="005842C3"/>
    <w:rsid w:val="00584AAA"/>
    <w:rsid w:val="00584CE4"/>
    <w:rsid w:val="00584FD1"/>
    <w:rsid w:val="00587CB6"/>
    <w:rsid w:val="0059072E"/>
    <w:rsid w:val="00593E2B"/>
    <w:rsid w:val="00596908"/>
    <w:rsid w:val="005969BA"/>
    <w:rsid w:val="00596B91"/>
    <w:rsid w:val="005971A7"/>
    <w:rsid w:val="005975A2"/>
    <w:rsid w:val="00597774"/>
    <w:rsid w:val="005A0A6B"/>
    <w:rsid w:val="005A15DB"/>
    <w:rsid w:val="005A1CAD"/>
    <w:rsid w:val="005A24BD"/>
    <w:rsid w:val="005A2D64"/>
    <w:rsid w:val="005A402A"/>
    <w:rsid w:val="005A4462"/>
    <w:rsid w:val="005A45E7"/>
    <w:rsid w:val="005A4F0C"/>
    <w:rsid w:val="005A58A3"/>
    <w:rsid w:val="005A5F54"/>
    <w:rsid w:val="005A6628"/>
    <w:rsid w:val="005A7523"/>
    <w:rsid w:val="005B17B7"/>
    <w:rsid w:val="005B1D40"/>
    <w:rsid w:val="005B2D62"/>
    <w:rsid w:val="005B2DD6"/>
    <w:rsid w:val="005B4E9F"/>
    <w:rsid w:val="005B65D8"/>
    <w:rsid w:val="005B6722"/>
    <w:rsid w:val="005B6A0A"/>
    <w:rsid w:val="005B6A38"/>
    <w:rsid w:val="005B6FD8"/>
    <w:rsid w:val="005C0A92"/>
    <w:rsid w:val="005C19D5"/>
    <w:rsid w:val="005C3667"/>
    <w:rsid w:val="005C3C91"/>
    <w:rsid w:val="005C4B37"/>
    <w:rsid w:val="005C56A0"/>
    <w:rsid w:val="005C6487"/>
    <w:rsid w:val="005C6606"/>
    <w:rsid w:val="005C6BC0"/>
    <w:rsid w:val="005C7D6C"/>
    <w:rsid w:val="005D0B90"/>
    <w:rsid w:val="005D16C4"/>
    <w:rsid w:val="005D2538"/>
    <w:rsid w:val="005D3DD7"/>
    <w:rsid w:val="005D4A1D"/>
    <w:rsid w:val="005D625F"/>
    <w:rsid w:val="005D638E"/>
    <w:rsid w:val="005D6856"/>
    <w:rsid w:val="005D7275"/>
    <w:rsid w:val="005D72A5"/>
    <w:rsid w:val="005E0414"/>
    <w:rsid w:val="005E054C"/>
    <w:rsid w:val="005E1230"/>
    <w:rsid w:val="005E54D8"/>
    <w:rsid w:val="005E5C8A"/>
    <w:rsid w:val="005E6196"/>
    <w:rsid w:val="005E7675"/>
    <w:rsid w:val="005F00E6"/>
    <w:rsid w:val="005F0F2F"/>
    <w:rsid w:val="005F19A7"/>
    <w:rsid w:val="005F37DC"/>
    <w:rsid w:val="005F38FE"/>
    <w:rsid w:val="005F4640"/>
    <w:rsid w:val="005F5C98"/>
    <w:rsid w:val="005F64B3"/>
    <w:rsid w:val="005F7AA7"/>
    <w:rsid w:val="00601934"/>
    <w:rsid w:val="00601C8F"/>
    <w:rsid w:val="00601D0D"/>
    <w:rsid w:val="006037F7"/>
    <w:rsid w:val="00606EC2"/>
    <w:rsid w:val="00610D2F"/>
    <w:rsid w:val="006110E0"/>
    <w:rsid w:val="00614961"/>
    <w:rsid w:val="00617B07"/>
    <w:rsid w:val="006203DE"/>
    <w:rsid w:val="00620419"/>
    <w:rsid w:val="0062067A"/>
    <w:rsid w:val="0062200A"/>
    <w:rsid w:val="006254D3"/>
    <w:rsid w:val="0062796C"/>
    <w:rsid w:val="006301DC"/>
    <w:rsid w:val="00631E65"/>
    <w:rsid w:val="00635AC0"/>
    <w:rsid w:val="0063737A"/>
    <w:rsid w:val="006376A9"/>
    <w:rsid w:val="00643E6A"/>
    <w:rsid w:val="00643FA3"/>
    <w:rsid w:val="0064461C"/>
    <w:rsid w:val="00644BB6"/>
    <w:rsid w:val="006453B2"/>
    <w:rsid w:val="0064725A"/>
    <w:rsid w:val="00647542"/>
    <w:rsid w:val="00650447"/>
    <w:rsid w:val="006506E7"/>
    <w:rsid w:val="00650C6B"/>
    <w:rsid w:val="00650E52"/>
    <w:rsid w:val="00652210"/>
    <w:rsid w:val="00653097"/>
    <w:rsid w:val="00653BBC"/>
    <w:rsid w:val="00655BC6"/>
    <w:rsid w:val="0065633F"/>
    <w:rsid w:val="00656782"/>
    <w:rsid w:val="00656DAB"/>
    <w:rsid w:val="0065757A"/>
    <w:rsid w:val="006601F4"/>
    <w:rsid w:val="006603FE"/>
    <w:rsid w:val="006607A5"/>
    <w:rsid w:val="00661275"/>
    <w:rsid w:val="006641FB"/>
    <w:rsid w:val="00665581"/>
    <w:rsid w:val="00665833"/>
    <w:rsid w:val="00665A09"/>
    <w:rsid w:val="006677EF"/>
    <w:rsid w:val="00667A16"/>
    <w:rsid w:val="00667C59"/>
    <w:rsid w:val="00667D70"/>
    <w:rsid w:val="00671629"/>
    <w:rsid w:val="006718F7"/>
    <w:rsid w:val="00673052"/>
    <w:rsid w:val="006744AA"/>
    <w:rsid w:val="006747E6"/>
    <w:rsid w:val="00674CEB"/>
    <w:rsid w:val="00676A6A"/>
    <w:rsid w:val="00680FBC"/>
    <w:rsid w:val="0068100D"/>
    <w:rsid w:val="00681839"/>
    <w:rsid w:val="00683463"/>
    <w:rsid w:val="00684573"/>
    <w:rsid w:val="006873EE"/>
    <w:rsid w:val="006921A6"/>
    <w:rsid w:val="00692801"/>
    <w:rsid w:val="00692CC2"/>
    <w:rsid w:val="006943E0"/>
    <w:rsid w:val="00695BF3"/>
    <w:rsid w:val="00695C35"/>
    <w:rsid w:val="00696D18"/>
    <w:rsid w:val="00697CE0"/>
    <w:rsid w:val="00697DB1"/>
    <w:rsid w:val="00697F53"/>
    <w:rsid w:val="006A1211"/>
    <w:rsid w:val="006A1960"/>
    <w:rsid w:val="006A2527"/>
    <w:rsid w:val="006A4A44"/>
    <w:rsid w:val="006A61BA"/>
    <w:rsid w:val="006A61CB"/>
    <w:rsid w:val="006A65E3"/>
    <w:rsid w:val="006A6885"/>
    <w:rsid w:val="006A6A24"/>
    <w:rsid w:val="006A6E74"/>
    <w:rsid w:val="006B0077"/>
    <w:rsid w:val="006B05D9"/>
    <w:rsid w:val="006B18B1"/>
    <w:rsid w:val="006B37E3"/>
    <w:rsid w:val="006B453B"/>
    <w:rsid w:val="006B4BAB"/>
    <w:rsid w:val="006B5849"/>
    <w:rsid w:val="006B67ED"/>
    <w:rsid w:val="006C05D6"/>
    <w:rsid w:val="006C0851"/>
    <w:rsid w:val="006C245F"/>
    <w:rsid w:val="006C3361"/>
    <w:rsid w:val="006C4201"/>
    <w:rsid w:val="006C4B54"/>
    <w:rsid w:val="006C5ABF"/>
    <w:rsid w:val="006C6E4F"/>
    <w:rsid w:val="006C728E"/>
    <w:rsid w:val="006D0F47"/>
    <w:rsid w:val="006D191F"/>
    <w:rsid w:val="006D1A5E"/>
    <w:rsid w:val="006D3336"/>
    <w:rsid w:val="006D4C77"/>
    <w:rsid w:val="006D4EFB"/>
    <w:rsid w:val="006D5B56"/>
    <w:rsid w:val="006E02F2"/>
    <w:rsid w:val="006E0887"/>
    <w:rsid w:val="006E49F2"/>
    <w:rsid w:val="006E52F7"/>
    <w:rsid w:val="006E56D6"/>
    <w:rsid w:val="006E6636"/>
    <w:rsid w:val="006E6B85"/>
    <w:rsid w:val="006E7643"/>
    <w:rsid w:val="006E7FEB"/>
    <w:rsid w:val="006F0C28"/>
    <w:rsid w:val="006F12E7"/>
    <w:rsid w:val="006F191F"/>
    <w:rsid w:val="006F1D7F"/>
    <w:rsid w:val="006F1D93"/>
    <w:rsid w:val="006F2A18"/>
    <w:rsid w:val="006F2AA5"/>
    <w:rsid w:val="006F457D"/>
    <w:rsid w:val="006F5AA2"/>
    <w:rsid w:val="006F7BCE"/>
    <w:rsid w:val="00700D4C"/>
    <w:rsid w:val="00703DFC"/>
    <w:rsid w:val="00706004"/>
    <w:rsid w:val="00706764"/>
    <w:rsid w:val="00706939"/>
    <w:rsid w:val="007072B7"/>
    <w:rsid w:val="0070770C"/>
    <w:rsid w:val="00707AAC"/>
    <w:rsid w:val="00715506"/>
    <w:rsid w:val="00716F54"/>
    <w:rsid w:val="0071706B"/>
    <w:rsid w:val="00717C1A"/>
    <w:rsid w:val="00720C3E"/>
    <w:rsid w:val="00720EF9"/>
    <w:rsid w:val="007227ED"/>
    <w:rsid w:val="00723C30"/>
    <w:rsid w:val="00724C21"/>
    <w:rsid w:val="00725E6B"/>
    <w:rsid w:val="007262D0"/>
    <w:rsid w:val="00726DF5"/>
    <w:rsid w:val="007319A8"/>
    <w:rsid w:val="00732652"/>
    <w:rsid w:val="00733A02"/>
    <w:rsid w:val="007341C2"/>
    <w:rsid w:val="00735372"/>
    <w:rsid w:val="00735C23"/>
    <w:rsid w:val="00735EFF"/>
    <w:rsid w:val="007413F6"/>
    <w:rsid w:val="00744552"/>
    <w:rsid w:val="00744A65"/>
    <w:rsid w:val="007461D8"/>
    <w:rsid w:val="00746860"/>
    <w:rsid w:val="00747CD9"/>
    <w:rsid w:val="007520FF"/>
    <w:rsid w:val="00752900"/>
    <w:rsid w:val="00753374"/>
    <w:rsid w:val="00753C72"/>
    <w:rsid w:val="00754760"/>
    <w:rsid w:val="00754AC0"/>
    <w:rsid w:val="00756F38"/>
    <w:rsid w:val="007579C8"/>
    <w:rsid w:val="007600D4"/>
    <w:rsid w:val="00760463"/>
    <w:rsid w:val="007607AC"/>
    <w:rsid w:val="0076087F"/>
    <w:rsid w:val="00762D4C"/>
    <w:rsid w:val="0076430F"/>
    <w:rsid w:val="007670C1"/>
    <w:rsid w:val="00767CD1"/>
    <w:rsid w:val="00770066"/>
    <w:rsid w:val="0077057C"/>
    <w:rsid w:val="00770E81"/>
    <w:rsid w:val="00770EC4"/>
    <w:rsid w:val="00771073"/>
    <w:rsid w:val="0077150E"/>
    <w:rsid w:val="00771CC3"/>
    <w:rsid w:val="00772205"/>
    <w:rsid w:val="0077611E"/>
    <w:rsid w:val="00776452"/>
    <w:rsid w:val="007773FA"/>
    <w:rsid w:val="00781706"/>
    <w:rsid w:val="00782FF3"/>
    <w:rsid w:val="007853B5"/>
    <w:rsid w:val="00786FEB"/>
    <w:rsid w:val="007913EA"/>
    <w:rsid w:val="0079196C"/>
    <w:rsid w:val="007936B9"/>
    <w:rsid w:val="00793E1D"/>
    <w:rsid w:val="00794419"/>
    <w:rsid w:val="007952DB"/>
    <w:rsid w:val="0079576B"/>
    <w:rsid w:val="00795AFC"/>
    <w:rsid w:val="00796094"/>
    <w:rsid w:val="00796330"/>
    <w:rsid w:val="00796CC4"/>
    <w:rsid w:val="00797D39"/>
    <w:rsid w:val="007A1F31"/>
    <w:rsid w:val="007A28D2"/>
    <w:rsid w:val="007A3D25"/>
    <w:rsid w:val="007A62A5"/>
    <w:rsid w:val="007A654F"/>
    <w:rsid w:val="007A7395"/>
    <w:rsid w:val="007B0B6F"/>
    <w:rsid w:val="007B100E"/>
    <w:rsid w:val="007B23FD"/>
    <w:rsid w:val="007B294A"/>
    <w:rsid w:val="007B388C"/>
    <w:rsid w:val="007B3FA4"/>
    <w:rsid w:val="007B5DE4"/>
    <w:rsid w:val="007C027A"/>
    <w:rsid w:val="007C0768"/>
    <w:rsid w:val="007C1062"/>
    <w:rsid w:val="007C4A0C"/>
    <w:rsid w:val="007C4B84"/>
    <w:rsid w:val="007C515C"/>
    <w:rsid w:val="007C593F"/>
    <w:rsid w:val="007C5C92"/>
    <w:rsid w:val="007C66AC"/>
    <w:rsid w:val="007D0A5D"/>
    <w:rsid w:val="007D0C96"/>
    <w:rsid w:val="007D1FA2"/>
    <w:rsid w:val="007D205E"/>
    <w:rsid w:val="007D389E"/>
    <w:rsid w:val="007D5584"/>
    <w:rsid w:val="007D65A2"/>
    <w:rsid w:val="007D6DFF"/>
    <w:rsid w:val="007D7A08"/>
    <w:rsid w:val="007D7D15"/>
    <w:rsid w:val="007E3857"/>
    <w:rsid w:val="007E61C0"/>
    <w:rsid w:val="007E642A"/>
    <w:rsid w:val="007E69D9"/>
    <w:rsid w:val="007E729B"/>
    <w:rsid w:val="007E7BBF"/>
    <w:rsid w:val="007F0308"/>
    <w:rsid w:val="007F213D"/>
    <w:rsid w:val="007F4BF0"/>
    <w:rsid w:val="007F6E0F"/>
    <w:rsid w:val="007F78CA"/>
    <w:rsid w:val="00802D23"/>
    <w:rsid w:val="00803458"/>
    <w:rsid w:val="008045F5"/>
    <w:rsid w:val="008067DC"/>
    <w:rsid w:val="00806FD3"/>
    <w:rsid w:val="00807BE7"/>
    <w:rsid w:val="008120FA"/>
    <w:rsid w:val="00812F9F"/>
    <w:rsid w:val="00813683"/>
    <w:rsid w:val="00813ABE"/>
    <w:rsid w:val="00815619"/>
    <w:rsid w:val="00815A78"/>
    <w:rsid w:val="00815C12"/>
    <w:rsid w:val="008161AD"/>
    <w:rsid w:val="008165F0"/>
    <w:rsid w:val="008168FA"/>
    <w:rsid w:val="00816E61"/>
    <w:rsid w:val="00821511"/>
    <w:rsid w:val="008216D6"/>
    <w:rsid w:val="00823B17"/>
    <w:rsid w:val="00824017"/>
    <w:rsid w:val="008240F8"/>
    <w:rsid w:val="008244F3"/>
    <w:rsid w:val="00826B76"/>
    <w:rsid w:val="008278AA"/>
    <w:rsid w:val="00830C85"/>
    <w:rsid w:val="00830DDB"/>
    <w:rsid w:val="008329EA"/>
    <w:rsid w:val="00834080"/>
    <w:rsid w:val="0083486D"/>
    <w:rsid w:val="00835562"/>
    <w:rsid w:val="008358FF"/>
    <w:rsid w:val="00835F3F"/>
    <w:rsid w:val="008368DA"/>
    <w:rsid w:val="008369E9"/>
    <w:rsid w:val="0083724E"/>
    <w:rsid w:val="008402C8"/>
    <w:rsid w:val="00840463"/>
    <w:rsid w:val="00840AD9"/>
    <w:rsid w:val="008411C0"/>
    <w:rsid w:val="00842E92"/>
    <w:rsid w:val="008441F6"/>
    <w:rsid w:val="008446DC"/>
    <w:rsid w:val="00847305"/>
    <w:rsid w:val="00850909"/>
    <w:rsid w:val="00851193"/>
    <w:rsid w:val="008515BA"/>
    <w:rsid w:val="00852DCA"/>
    <w:rsid w:val="0085374A"/>
    <w:rsid w:val="00853BC7"/>
    <w:rsid w:val="008546C7"/>
    <w:rsid w:val="0085507B"/>
    <w:rsid w:val="008565EE"/>
    <w:rsid w:val="00856849"/>
    <w:rsid w:val="00856F5C"/>
    <w:rsid w:val="008570ED"/>
    <w:rsid w:val="008608FC"/>
    <w:rsid w:val="0086297B"/>
    <w:rsid w:val="00862EF4"/>
    <w:rsid w:val="00863D35"/>
    <w:rsid w:val="0086442A"/>
    <w:rsid w:val="0086465E"/>
    <w:rsid w:val="00864DA2"/>
    <w:rsid w:val="0086574B"/>
    <w:rsid w:val="00866DA4"/>
    <w:rsid w:val="00867B65"/>
    <w:rsid w:val="00870602"/>
    <w:rsid w:val="0087169B"/>
    <w:rsid w:val="00874F18"/>
    <w:rsid w:val="00876DBF"/>
    <w:rsid w:val="008772F7"/>
    <w:rsid w:val="00877F37"/>
    <w:rsid w:val="00880A83"/>
    <w:rsid w:val="00882AB0"/>
    <w:rsid w:val="00882C41"/>
    <w:rsid w:val="00883B5F"/>
    <w:rsid w:val="008842EB"/>
    <w:rsid w:val="00886BDA"/>
    <w:rsid w:val="00887B36"/>
    <w:rsid w:val="008909BB"/>
    <w:rsid w:val="00891657"/>
    <w:rsid w:val="00891B8A"/>
    <w:rsid w:val="00891BEE"/>
    <w:rsid w:val="008935F9"/>
    <w:rsid w:val="00893616"/>
    <w:rsid w:val="00893848"/>
    <w:rsid w:val="00894012"/>
    <w:rsid w:val="0089584A"/>
    <w:rsid w:val="00895F26"/>
    <w:rsid w:val="008966CF"/>
    <w:rsid w:val="00896A2C"/>
    <w:rsid w:val="00897152"/>
    <w:rsid w:val="00897A98"/>
    <w:rsid w:val="008A0935"/>
    <w:rsid w:val="008A194F"/>
    <w:rsid w:val="008A2C76"/>
    <w:rsid w:val="008A35D6"/>
    <w:rsid w:val="008A39AB"/>
    <w:rsid w:val="008A4298"/>
    <w:rsid w:val="008A64FB"/>
    <w:rsid w:val="008A6F4A"/>
    <w:rsid w:val="008A6F55"/>
    <w:rsid w:val="008A7F3F"/>
    <w:rsid w:val="008B126F"/>
    <w:rsid w:val="008B1440"/>
    <w:rsid w:val="008B2BB2"/>
    <w:rsid w:val="008B405D"/>
    <w:rsid w:val="008B4C0C"/>
    <w:rsid w:val="008B4F51"/>
    <w:rsid w:val="008B4FC8"/>
    <w:rsid w:val="008B5747"/>
    <w:rsid w:val="008B7184"/>
    <w:rsid w:val="008B7A68"/>
    <w:rsid w:val="008B7EBF"/>
    <w:rsid w:val="008C095F"/>
    <w:rsid w:val="008C0A23"/>
    <w:rsid w:val="008C2480"/>
    <w:rsid w:val="008C44F4"/>
    <w:rsid w:val="008C4D1F"/>
    <w:rsid w:val="008C689A"/>
    <w:rsid w:val="008C710A"/>
    <w:rsid w:val="008C73F9"/>
    <w:rsid w:val="008D1FE2"/>
    <w:rsid w:val="008D3ADB"/>
    <w:rsid w:val="008D4B85"/>
    <w:rsid w:val="008D7B17"/>
    <w:rsid w:val="008E2C6D"/>
    <w:rsid w:val="008E3DC6"/>
    <w:rsid w:val="008E43A8"/>
    <w:rsid w:val="008E61D8"/>
    <w:rsid w:val="008E6E1C"/>
    <w:rsid w:val="008E73CD"/>
    <w:rsid w:val="008E759B"/>
    <w:rsid w:val="008E7C52"/>
    <w:rsid w:val="008E7F5A"/>
    <w:rsid w:val="008F0EF3"/>
    <w:rsid w:val="008F1924"/>
    <w:rsid w:val="008F3F2E"/>
    <w:rsid w:val="008F4FFF"/>
    <w:rsid w:val="008F511F"/>
    <w:rsid w:val="008F63CA"/>
    <w:rsid w:val="008F63E6"/>
    <w:rsid w:val="008F657C"/>
    <w:rsid w:val="008F66CD"/>
    <w:rsid w:val="008F701A"/>
    <w:rsid w:val="008F7D5F"/>
    <w:rsid w:val="00900B8E"/>
    <w:rsid w:val="00901539"/>
    <w:rsid w:val="00903A6A"/>
    <w:rsid w:val="009047C8"/>
    <w:rsid w:val="0090481D"/>
    <w:rsid w:val="00904D54"/>
    <w:rsid w:val="00904E95"/>
    <w:rsid w:val="00906E52"/>
    <w:rsid w:val="009101C8"/>
    <w:rsid w:val="009105C4"/>
    <w:rsid w:val="00910BE1"/>
    <w:rsid w:val="00910FD6"/>
    <w:rsid w:val="0091103B"/>
    <w:rsid w:val="00913383"/>
    <w:rsid w:val="0091430B"/>
    <w:rsid w:val="00914C03"/>
    <w:rsid w:val="00915B41"/>
    <w:rsid w:val="00920BC5"/>
    <w:rsid w:val="00920C4C"/>
    <w:rsid w:val="009219D7"/>
    <w:rsid w:val="00921CD2"/>
    <w:rsid w:val="00921F35"/>
    <w:rsid w:val="009243B0"/>
    <w:rsid w:val="0092440D"/>
    <w:rsid w:val="00925B5E"/>
    <w:rsid w:val="00931A0D"/>
    <w:rsid w:val="00932B3D"/>
    <w:rsid w:val="00933536"/>
    <w:rsid w:val="00933DD2"/>
    <w:rsid w:val="00935E4B"/>
    <w:rsid w:val="009366F3"/>
    <w:rsid w:val="00937953"/>
    <w:rsid w:val="00937F13"/>
    <w:rsid w:val="00941E4B"/>
    <w:rsid w:val="00945517"/>
    <w:rsid w:val="00945A6F"/>
    <w:rsid w:val="00947F61"/>
    <w:rsid w:val="00950804"/>
    <w:rsid w:val="009509FA"/>
    <w:rsid w:val="00950CF4"/>
    <w:rsid w:val="009510AF"/>
    <w:rsid w:val="00951719"/>
    <w:rsid w:val="00951DED"/>
    <w:rsid w:val="00952B72"/>
    <w:rsid w:val="00960BE8"/>
    <w:rsid w:val="00960DD5"/>
    <w:rsid w:val="00962EC1"/>
    <w:rsid w:val="00966B0E"/>
    <w:rsid w:val="00967065"/>
    <w:rsid w:val="009672E8"/>
    <w:rsid w:val="00967BEF"/>
    <w:rsid w:val="00970DC5"/>
    <w:rsid w:val="00971175"/>
    <w:rsid w:val="00971F24"/>
    <w:rsid w:val="009729E1"/>
    <w:rsid w:val="00974A3E"/>
    <w:rsid w:val="00974C44"/>
    <w:rsid w:val="00975813"/>
    <w:rsid w:val="009758BC"/>
    <w:rsid w:val="009769B0"/>
    <w:rsid w:val="00977703"/>
    <w:rsid w:val="00980999"/>
    <w:rsid w:val="00980D47"/>
    <w:rsid w:val="00981326"/>
    <w:rsid w:val="009815F4"/>
    <w:rsid w:val="009822C0"/>
    <w:rsid w:val="00983292"/>
    <w:rsid w:val="009838FF"/>
    <w:rsid w:val="00985982"/>
    <w:rsid w:val="00986815"/>
    <w:rsid w:val="00986B43"/>
    <w:rsid w:val="00986B66"/>
    <w:rsid w:val="00990A32"/>
    <w:rsid w:val="00992668"/>
    <w:rsid w:val="00993CB9"/>
    <w:rsid w:val="00994A31"/>
    <w:rsid w:val="00995EC4"/>
    <w:rsid w:val="009A12B3"/>
    <w:rsid w:val="009A23EB"/>
    <w:rsid w:val="009A29E2"/>
    <w:rsid w:val="009A313F"/>
    <w:rsid w:val="009A45C2"/>
    <w:rsid w:val="009A4C5E"/>
    <w:rsid w:val="009A53E9"/>
    <w:rsid w:val="009A6627"/>
    <w:rsid w:val="009B0689"/>
    <w:rsid w:val="009B2127"/>
    <w:rsid w:val="009B26E4"/>
    <w:rsid w:val="009B2C77"/>
    <w:rsid w:val="009B3561"/>
    <w:rsid w:val="009B4BBA"/>
    <w:rsid w:val="009B51CB"/>
    <w:rsid w:val="009B5207"/>
    <w:rsid w:val="009C2878"/>
    <w:rsid w:val="009C3165"/>
    <w:rsid w:val="009C3397"/>
    <w:rsid w:val="009C35C0"/>
    <w:rsid w:val="009C40A8"/>
    <w:rsid w:val="009C4545"/>
    <w:rsid w:val="009C5282"/>
    <w:rsid w:val="009C54B2"/>
    <w:rsid w:val="009C57DE"/>
    <w:rsid w:val="009C5E79"/>
    <w:rsid w:val="009C6436"/>
    <w:rsid w:val="009D17C3"/>
    <w:rsid w:val="009D25F7"/>
    <w:rsid w:val="009D59D6"/>
    <w:rsid w:val="009D62DE"/>
    <w:rsid w:val="009D75CA"/>
    <w:rsid w:val="009D7C71"/>
    <w:rsid w:val="009E062F"/>
    <w:rsid w:val="009E0DF7"/>
    <w:rsid w:val="009E2125"/>
    <w:rsid w:val="009E5B00"/>
    <w:rsid w:val="009E7EF3"/>
    <w:rsid w:val="009F10AA"/>
    <w:rsid w:val="009F1F42"/>
    <w:rsid w:val="009F2627"/>
    <w:rsid w:val="009F2D84"/>
    <w:rsid w:val="009F2EB3"/>
    <w:rsid w:val="009F6BA2"/>
    <w:rsid w:val="00A00ABD"/>
    <w:rsid w:val="00A026C3"/>
    <w:rsid w:val="00A038A0"/>
    <w:rsid w:val="00A03AC3"/>
    <w:rsid w:val="00A05A53"/>
    <w:rsid w:val="00A05FEB"/>
    <w:rsid w:val="00A065AE"/>
    <w:rsid w:val="00A0724A"/>
    <w:rsid w:val="00A073A4"/>
    <w:rsid w:val="00A0774D"/>
    <w:rsid w:val="00A10E8B"/>
    <w:rsid w:val="00A1418E"/>
    <w:rsid w:val="00A20783"/>
    <w:rsid w:val="00A21E78"/>
    <w:rsid w:val="00A223F8"/>
    <w:rsid w:val="00A22ED7"/>
    <w:rsid w:val="00A23A92"/>
    <w:rsid w:val="00A24BA7"/>
    <w:rsid w:val="00A267C2"/>
    <w:rsid w:val="00A3020C"/>
    <w:rsid w:val="00A3096F"/>
    <w:rsid w:val="00A314DE"/>
    <w:rsid w:val="00A32031"/>
    <w:rsid w:val="00A33652"/>
    <w:rsid w:val="00A344ED"/>
    <w:rsid w:val="00A40EBB"/>
    <w:rsid w:val="00A4162A"/>
    <w:rsid w:val="00A41F4F"/>
    <w:rsid w:val="00A42140"/>
    <w:rsid w:val="00A42530"/>
    <w:rsid w:val="00A42653"/>
    <w:rsid w:val="00A429C8"/>
    <w:rsid w:val="00A431D9"/>
    <w:rsid w:val="00A4324A"/>
    <w:rsid w:val="00A4340F"/>
    <w:rsid w:val="00A45B3E"/>
    <w:rsid w:val="00A4657A"/>
    <w:rsid w:val="00A51E42"/>
    <w:rsid w:val="00A5358F"/>
    <w:rsid w:val="00A6011B"/>
    <w:rsid w:val="00A606FE"/>
    <w:rsid w:val="00A60E8D"/>
    <w:rsid w:val="00A611DF"/>
    <w:rsid w:val="00A637D1"/>
    <w:rsid w:val="00A65BBD"/>
    <w:rsid w:val="00A661B9"/>
    <w:rsid w:val="00A7061B"/>
    <w:rsid w:val="00A7063F"/>
    <w:rsid w:val="00A71873"/>
    <w:rsid w:val="00A72249"/>
    <w:rsid w:val="00A7481A"/>
    <w:rsid w:val="00A80258"/>
    <w:rsid w:val="00A80C1B"/>
    <w:rsid w:val="00A819FE"/>
    <w:rsid w:val="00A8208B"/>
    <w:rsid w:val="00A82A9F"/>
    <w:rsid w:val="00A84348"/>
    <w:rsid w:val="00A845D9"/>
    <w:rsid w:val="00A858D5"/>
    <w:rsid w:val="00A874F6"/>
    <w:rsid w:val="00A87731"/>
    <w:rsid w:val="00A87B33"/>
    <w:rsid w:val="00A87DC3"/>
    <w:rsid w:val="00A903B6"/>
    <w:rsid w:val="00A90E27"/>
    <w:rsid w:val="00A9277B"/>
    <w:rsid w:val="00A92FA4"/>
    <w:rsid w:val="00A93A2D"/>
    <w:rsid w:val="00AA03CF"/>
    <w:rsid w:val="00AA053A"/>
    <w:rsid w:val="00AA107D"/>
    <w:rsid w:val="00AA28FA"/>
    <w:rsid w:val="00AA51B0"/>
    <w:rsid w:val="00AA553A"/>
    <w:rsid w:val="00AA640A"/>
    <w:rsid w:val="00AA7BA8"/>
    <w:rsid w:val="00AB142E"/>
    <w:rsid w:val="00AB313B"/>
    <w:rsid w:val="00AB37B3"/>
    <w:rsid w:val="00AB4F2B"/>
    <w:rsid w:val="00AB73AF"/>
    <w:rsid w:val="00AC0A4F"/>
    <w:rsid w:val="00AC0F57"/>
    <w:rsid w:val="00AC12FE"/>
    <w:rsid w:val="00AC19C8"/>
    <w:rsid w:val="00AC1C46"/>
    <w:rsid w:val="00AC1D60"/>
    <w:rsid w:val="00AC37A7"/>
    <w:rsid w:val="00AC3A83"/>
    <w:rsid w:val="00AC40A6"/>
    <w:rsid w:val="00AC4A15"/>
    <w:rsid w:val="00AC5F25"/>
    <w:rsid w:val="00AD33C5"/>
    <w:rsid w:val="00AD36F6"/>
    <w:rsid w:val="00AD3975"/>
    <w:rsid w:val="00AD467C"/>
    <w:rsid w:val="00AD4D3C"/>
    <w:rsid w:val="00AD69E4"/>
    <w:rsid w:val="00AD768C"/>
    <w:rsid w:val="00AD7A50"/>
    <w:rsid w:val="00AD7E9B"/>
    <w:rsid w:val="00AD7FF3"/>
    <w:rsid w:val="00AE0EB0"/>
    <w:rsid w:val="00AE28B2"/>
    <w:rsid w:val="00AE314E"/>
    <w:rsid w:val="00AE3406"/>
    <w:rsid w:val="00AE36FE"/>
    <w:rsid w:val="00AE3A80"/>
    <w:rsid w:val="00AE49AA"/>
    <w:rsid w:val="00AE5C5D"/>
    <w:rsid w:val="00AE7538"/>
    <w:rsid w:val="00AF076D"/>
    <w:rsid w:val="00AF0C02"/>
    <w:rsid w:val="00AF1060"/>
    <w:rsid w:val="00AF2820"/>
    <w:rsid w:val="00AF35E4"/>
    <w:rsid w:val="00AF51FD"/>
    <w:rsid w:val="00AF55FA"/>
    <w:rsid w:val="00AF5D7E"/>
    <w:rsid w:val="00AF6886"/>
    <w:rsid w:val="00AF707E"/>
    <w:rsid w:val="00B009D6"/>
    <w:rsid w:val="00B00F66"/>
    <w:rsid w:val="00B016B8"/>
    <w:rsid w:val="00B04040"/>
    <w:rsid w:val="00B0453D"/>
    <w:rsid w:val="00B056A8"/>
    <w:rsid w:val="00B072AD"/>
    <w:rsid w:val="00B074F3"/>
    <w:rsid w:val="00B07778"/>
    <w:rsid w:val="00B10121"/>
    <w:rsid w:val="00B108B2"/>
    <w:rsid w:val="00B1168F"/>
    <w:rsid w:val="00B13138"/>
    <w:rsid w:val="00B13C64"/>
    <w:rsid w:val="00B1467A"/>
    <w:rsid w:val="00B17033"/>
    <w:rsid w:val="00B20C25"/>
    <w:rsid w:val="00B21824"/>
    <w:rsid w:val="00B21A26"/>
    <w:rsid w:val="00B24AC9"/>
    <w:rsid w:val="00B25806"/>
    <w:rsid w:val="00B25868"/>
    <w:rsid w:val="00B33865"/>
    <w:rsid w:val="00B3438E"/>
    <w:rsid w:val="00B34C54"/>
    <w:rsid w:val="00B37A5D"/>
    <w:rsid w:val="00B37EA3"/>
    <w:rsid w:val="00B41EC9"/>
    <w:rsid w:val="00B42CAB"/>
    <w:rsid w:val="00B44326"/>
    <w:rsid w:val="00B458B9"/>
    <w:rsid w:val="00B46EC9"/>
    <w:rsid w:val="00B508C5"/>
    <w:rsid w:val="00B5092A"/>
    <w:rsid w:val="00B5212A"/>
    <w:rsid w:val="00B52AAC"/>
    <w:rsid w:val="00B53425"/>
    <w:rsid w:val="00B53624"/>
    <w:rsid w:val="00B53F52"/>
    <w:rsid w:val="00B54F4D"/>
    <w:rsid w:val="00B561F6"/>
    <w:rsid w:val="00B56994"/>
    <w:rsid w:val="00B56AD3"/>
    <w:rsid w:val="00B56F13"/>
    <w:rsid w:val="00B60B3B"/>
    <w:rsid w:val="00B61C6A"/>
    <w:rsid w:val="00B6286A"/>
    <w:rsid w:val="00B632C8"/>
    <w:rsid w:val="00B651C4"/>
    <w:rsid w:val="00B6562A"/>
    <w:rsid w:val="00B71325"/>
    <w:rsid w:val="00B71618"/>
    <w:rsid w:val="00B72A4F"/>
    <w:rsid w:val="00B75248"/>
    <w:rsid w:val="00B759C5"/>
    <w:rsid w:val="00B77612"/>
    <w:rsid w:val="00B77C42"/>
    <w:rsid w:val="00B8209D"/>
    <w:rsid w:val="00B824E5"/>
    <w:rsid w:val="00B835EF"/>
    <w:rsid w:val="00B865C5"/>
    <w:rsid w:val="00B91832"/>
    <w:rsid w:val="00B91E61"/>
    <w:rsid w:val="00B926DD"/>
    <w:rsid w:val="00B92E27"/>
    <w:rsid w:val="00B93D39"/>
    <w:rsid w:val="00B96E83"/>
    <w:rsid w:val="00BA07C8"/>
    <w:rsid w:val="00BA0A34"/>
    <w:rsid w:val="00BA3D91"/>
    <w:rsid w:val="00BB0239"/>
    <w:rsid w:val="00BB1D7B"/>
    <w:rsid w:val="00BB2843"/>
    <w:rsid w:val="00BB73C5"/>
    <w:rsid w:val="00BB7547"/>
    <w:rsid w:val="00BC0C2E"/>
    <w:rsid w:val="00BC0C7C"/>
    <w:rsid w:val="00BC211E"/>
    <w:rsid w:val="00BC3281"/>
    <w:rsid w:val="00BC3E92"/>
    <w:rsid w:val="00BC4CE7"/>
    <w:rsid w:val="00BC4FAD"/>
    <w:rsid w:val="00BC567E"/>
    <w:rsid w:val="00BC6838"/>
    <w:rsid w:val="00BC6956"/>
    <w:rsid w:val="00BC7157"/>
    <w:rsid w:val="00BC7422"/>
    <w:rsid w:val="00BC7769"/>
    <w:rsid w:val="00BD38C8"/>
    <w:rsid w:val="00BD4541"/>
    <w:rsid w:val="00BD53C8"/>
    <w:rsid w:val="00BD58F6"/>
    <w:rsid w:val="00BD5DCB"/>
    <w:rsid w:val="00BD74D5"/>
    <w:rsid w:val="00BD793C"/>
    <w:rsid w:val="00BE07CC"/>
    <w:rsid w:val="00BE2853"/>
    <w:rsid w:val="00BE384A"/>
    <w:rsid w:val="00BE3C31"/>
    <w:rsid w:val="00BE4A6C"/>
    <w:rsid w:val="00BE5EAD"/>
    <w:rsid w:val="00BE79DB"/>
    <w:rsid w:val="00BF251E"/>
    <w:rsid w:val="00BF25F8"/>
    <w:rsid w:val="00BF2C2E"/>
    <w:rsid w:val="00BF31D7"/>
    <w:rsid w:val="00BF4279"/>
    <w:rsid w:val="00BF7756"/>
    <w:rsid w:val="00C00F91"/>
    <w:rsid w:val="00C01561"/>
    <w:rsid w:val="00C017D0"/>
    <w:rsid w:val="00C02F9D"/>
    <w:rsid w:val="00C02FF2"/>
    <w:rsid w:val="00C103D8"/>
    <w:rsid w:val="00C1052C"/>
    <w:rsid w:val="00C14453"/>
    <w:rsid w:val="00C17DB8"/>
    <w:rsid w:val="00C2405D"/>
    <w:rsid w:val="00C24104"/>
    <w:rsid w:val="00C2463F"/>
    <w:rsid w:val="00C24825"/>
    <w:rsid w:val="00C24F2C"/>
    <w:rsid w:val="00C2642F"/>
    <w:rsid w:val="00C2767E"/>
    <w:rsid w:val="00C30D39"/>
    <w:rsid w:val="00C31BA9"/>
    <w:rsid w:val="00C32BA3"/>
    <w:rsid w:val="00C35457"/>
    <w:rsid w:val="00C36936"/>
    <w:rsid w:val="00C36990"/>
    <w:rsid w:val="00C4029B"/>
    <w:rsid w:val="00C441C9"/>
    <w:rsid w:val="00C45382"/>
    <w:rsid w:val="00C47B6D"/>
    <w:rsid w:val="00C47F6D"/>
    <w:rsid w:val="00C50CC6"/>
    <w:rsid w:val="00C52D91"/>
    <w:rsid w:val="00C534F2"/>
    <w:rsid w:val="00C54951"/>
    <w:rsid w:val="00C5525C"/>
    <w:rsid w:val="00C56B64"/>
    <w:rsid w:val="00C60B2B"/>
    <w:rsid w:val="00C60C1F"/>
    <w:rsid w:val="00C61153"/>
    <w:rsid w:val="00C617B7"/>
    <w:rsid w:val="00C61988"/>
    <w:rsid w:val="00C62441"/>
    <w:rsid w:val="00C639CE"/>
    <w:rsid w:val="00C6488A"/>
    <w:rsid w:val="00C66012"/>
    <w:rsid w:val="00C67096"/>
    <w:rsid w:val="00C701BE"/>
    <w:rsid w:val="00C716B7"/>
    <w:rsid w:val="00C726CB"/>
    <w:rsid w:val="00C72718"/>
    <w:rsid w:val="00C73C0B"/>
    <w:rsid w:val="00C73F9E"/>
    <w:rsid w:val="00C77AEE"/>
    <w:rsid w:val="00C80904"/>
    <w:rsid w:val="00C81B69"/>
    <w:rsid w:val="00C81F67"/>
    <w:rsid w:val="00C83DA8"/>
    <w:rsid w:val="00C84903"/>
    <w:rsid w:val="00C85386"/>
    <w:rsid w:val="00C854F1"/>
    <w:rsid w:val="00C8654C"/>
    <w:rsid w:val="00C86EBB"/>
    <w:rsid w:val="00C87C55"/>
    <w:rsid w:val="00C9007D"/>
    <w:rsid w:val="00C905F6"/>
    <w:rsid w:val="00C908EA"/>
    <w:rsid w:val="00C90A78"/>
    <w:rsid w:val="00C91589"/>
    <w:rsid w:val="00C94331"/>
    <w:rsid w:val="00C94CBB"/>
    <w:rsid w:val="00C969CD"/>
    <w:rsid w:val="00C96CF1"/>
    <w:rsid w:val="00CA328D"/>
    <w:rsid w:val="00CA4775"/>
    <w:rsid w:val="00CA4EF1"/>
    <w:rsid w:val="00CA5660"/>
    <w:rsid w:val="00CA6738"/>
    <w:rsid w:val="00CA6BF0"/>
    <w:rsid w:val="00CB13F2"/>
    <w:rsid w:val="00CB24AF"/>
    <w:rsid w:val="00CB2CAD"/>
    <w:rsid w:val="00CB2DEA"/>
    <w:rsid w:val="00CB2F97"/>
    <w:rsid w:val="00CB342A"/>
    <w:rsid w:val="00CB3A4D"/>
    <w:rsid w:val="00CB3EF5"/>
    <w:rsid w:val="00CB42AE"/>
    <w:rsid w:val="00CB4BBD"/>
    <w:rsid w:val="00CB54F7"/>
    <w:rsid w:val="00CB609C"/>
    <w:rsid w:val="00CB636F"/>
    <w:rsid w:val="00CC0B65"/>
    <w:rsid w:val="00CC217F"/>
    <w:rsid w:val="00CC22D4"/>
    <w:rsid w:val="00CC307A"/>
    <w:rsid w:val="00CC32D1"/>
    <w:rsid w:val="00CC5082"/>
    <w:rsid w:val="00CC5180"/>
    <w:rsid w:val="00CC5608"/>
    <w:rsid w:val="00CC6A58"/>
    <w:rsid w:val="00CD0850"/>
    <w:rsid w:val="00CD1421"/>
    <w:rsid w:val="00CD1708"/>
    <w:rsid w:val="00CD2DBD"/>
    <w:rsid w:val="00CD51CF"/>
    <w:rsid w:val="00CD6900"/>
    <w:rsid w:val="00CD6A09"/>
    <w:rsid w:val="00CD6E24"/>
    <w:rsid w:val="00CD7E1B"/>
    <w:rsid w:val="00CE0313"/>
    <w:rsid w:val="00CE1AE9"/>
    <w:rsid w:val="00CE2464"/>
    <w:rsid w:val="00CE2DC1"/>
    <w:rsid w:val="00CE4408"/>
    <w:rsid w:val="00CE6168"/>
    <w:rsid w:val="00CE64B0"/>
    <w:rsid w:val="00CE6EDA"/>
    <w:rsid w:val="00CE7D44"/>
    <w:rsid w:val="00CF04E2"/>
    <w:rsid w:val="00CF218B"/>
    <w:rsid w:val="00CF311F"/>
    <w:rsid w:val="00CF5093"/>
    <w:rsid w:val="00CF5CEA"/>
    <w:rsid w:val="00CF6B87"/>
    <w:rsid w:val="00CF6F43"/>
    <w:rsid w:val="00CF7C2B"/>
    <w:rsid w:val="00CF7EF3"/>
    <w:rsid w:val="00D0035A"/>
    <w:rsid w:val="00D008CA"/>
    <w:rsid w:val="00D00C3D"/>
    <w:rsid w:val="00D0550A"/>
    <w:rsid w:val="00D06F58"/>
    <w:rsid w:val="00D075D1"/>
    <w:rsid w:val="00D101BF"/>
    <w:rsid w:val="00D112F3"/>
    <w:rsid w:val="00D119FC"/>
    <w:rsid w:val="00D11F28"/>
    <w:rsid w:val="00D1254A"/>
    <w:rsid w:val="00D1556A"/>
    <w:rsid w:val="00D1654C"/>
    <w:rsid w:val="00D169E2"/>
    <w:rsid w:val="00D175A6"/>
    <w:rsid w:val="00D17AD1"/>
    <w:rsid w:val="00D20047"/>
    <w:rsid w:val="00D20537"/>
    <w:rsid w:val="00D20D08"/>
    <w:rsid w:val="00D21107"/>
    <w:rsid w:val="00D21726"/>
    <w:rsid w:val="00D22DCA"/>
    <w:rsid w:val="00D2487D"/>
    <w:rsid w:val="00D26348"/>
    <w:rsid w:val="00D3032B"/>
    <w:rsid w:val="00D30893"/>
    <w:rsid w:val="00D32461"/>
    <w:rsid w:val="00D33C18"/>
    <w:rsid w:val="00D37626"/>
    <w:rsid w:val="00D40753"/>
    <w:rsid w:val="00D415AD"/>
    <w:rsid w:val="00D42317"/>
    <w:rsid w:val="00D4259B"/>
    <w:rsid w:val="00D42F8C"/>
    <w:rsid w:val="00D44CF9"/>
    <w:rsid w:val="00D46791"/>
    <w:rsid w:val="00D46D4E"/>
    <w:rsid w:val="00D50C21"/>
    <w:rsid w:val="00D520B5"/>
    <w:rsid w:val="00D53F1C"/>
    <w:rsid w:val="00D5618F"/>
    <w:rsid w:val="00D57774"/>
    <w:rsid w:val="00D60416"/>
    <w:rsid w:val="00D6130C"/>
    <w:rsid w:val="00D614DF"/>
    <w:rsid w:val="00D62953"/>
    <w:rsid w:val="00D66EAB"/>
    <w:rsid w:val="00D675CC"/>
    <w:rsid w:val="00D675FC"/>
    <w:rsid w:val="00D715BA"/>
    <w:rsid w:val="00D716C5"/>
    <w:rsid w:val="00D72104"/>
    <w:rsid w:val="00D7300B"/>
    <w:rsid w:val="00D73255"/>
    <w:rsid w:val="00D752EB"/>
    <w:rsid w:val="00D75C2B"/>
    <w:rsid w:val="00D775D0"/>
    <w:rsid w:val="00D77613"/>
    <w:rsid w:val="00D82BC8"/>
    <w:rsid w:val="00D8522F"/>
    <w:rsid w:val="00D85D8E"/>
    <w:rsid w:val="00D86A16"/>
    <w:rsid w:val="00D953F2"/>
    <w:rsid w:val="00D954FB"/>
    <w:rsid w:val="00D95657"/>
    <w:rsid w:val="00D95E50"/>
    <w:rsid w:val="00D97DC7"/>
    <w:rsid w:val="00DA0668"/>
    <w:rsid w:val="00DA15E1"/>
    <w:rsid w:val="00DA1B4F"/>
    <w:rsid w:val="00DA1ED9"/>
    <w:rsid w:val="00DA352C"/>
    <w:rsid w:val="00DA37F7"/>
    <w:rsid w:val="00DA511B"/>
    <w:rsid w:val="00DA5900"/>
    <w:rsid w:val="00DA59A1"/>
    <w:rsid w:val="00DB0427"/>
    <w:rsid w:val="00DB0CD2"/>
    <w:rsid w:val="00DB101D"/>
    <w:rsid w:val="00DB4DE4"/>
    <w:rsid w:val="00DB6E59"/>
    <w:rsid w:val="00DB73F3"/>
    <w:rsid w:val="00DC05CA"/>
    <w:rsid w:val="00DC0C7E"/>
    <w:rsid w:val="00DC18D0"/>
    <w:rsid w:val="00DC2557"/>
    <w:rsid w:val="00DC38BA"/>
    <w:rsid w:val="00DC4D1E"/>
    <w:rsid w:val="00DC535A"/>
    <w:rsid w:val="00DC5827"/>
    <w:rsid w:val="00DC5D1D"/>
    <w:rsid w:val="00DC6373"/>
    <w:rsid w:val="00DC70C0"/>
    <w:rsid w:val="00DC7A50"/>
    <w:rsid w:val="00DC7A83"/>
    <w:rsid w:val="00DD0615"/>
    <w:rsid w:val="00DD3886"/>
    <w:rsid w:val="00DD397A"/>
    <w:rsid w:val="00DD43B4"/>
    <w:rsid w:val="00DD6815"/>
    <w:rsid w:val="00DD7981"/>
    <w:rsid w:val="00DE0092"/>
    <w:rsid w:val="00DE075A"/>
    <w:rsid w:val="00DE1822"/>
    <w:rsid w:val="00DE3204"/>
    <w:rsid w:val="00DE368C"/>
    <w:rsid w:val="00DE406C"/>
    <w:rsid w:val="00DE4E53"/>
    <w:rsid w:val="00DE5480"/>
    <w:rsid w:val="00DE62B3"/>
    <w:rsid w:val="00DE68E1"/>
    <w:rsid w:val="00DE6E6D"/>
    <w:rsid w:val="00DE6ECD"/>
    <w:rsid w:val="00DF0927"/>
    <w:rsid w:val="00DF118F"/>
    <w:rsid w:val="00DF24E6"/>
    <w:rsid w:val="00DF2534"/>
    <w:rsid w:val="00DF2B0B"/>
    <w:rsid w:val="00DF37AA"/>
    <w:rsid w:val="00DF621A"/>
    <w:rsid w:val="00DF7031"/>
    <w:rsid w:val="00E005C4"/>
    <w:rsid w:val="00E01564"/>
    <w:rsid w:val="00E032D4"/>
    <w:rsid w:val="00E0362A"/>
    <w:rsid w:val="00E04A0E"/>
    <w:rsid w:val="00E056B0"/>
    <w:rsid w:val="00E058E6"/>
    <w:rsid w:val="00E05913"/>
    <w:rsid w:val="00E0615E"/>
    <w:rsid w:val="00E06460"/>
    <w:rsid w:val="00E114D3"/>
    <w:rsid w:val="00E11D16"/>
    <w:rsid w:val="00E125FD"/>
    <w:rsid w:val="00E12701"/>
    <w:rsid w:val="00E12AB8"/>
    <w:rsid w:val="00E138A2"/>
    <w:rsid w:val="00E13C0A"/>
    <w:rsid w:val="00E149C4"/>
    <w:rsid w:val="00E15CC1"/>
    <w:rsid w:val="00E16B33"/>
    <w:rsid w:val="00E17611"/>
    <w:rsid w:val="00E17675"/>
    <w:rsid w:val="00E22F68"/>
    <w:rsid w:val="00E240A0"/>
    <w:rsid w:val="00E30AD4"/>
    <w:rsid w:val="00E31D26"/>
    <w:rsid w:val="00E32CDB"/>
    <w:rsid w:val="00E3565D"/>
    <w:rsid w:val="00E360E4"/>
    <w:rsid w:val="00E36756"/>
    <w:rsid w:val="00E41EA3"/>
    <w:rsid w:val="00E425CE"/>
    <w:rsid w:val="00E42E02"/>
    <w:rsid w:val="00E44E81"/>
    <w:rsid w:val="00E453A2"/>
    <w:rsid w:val="00E45BFE"/>
    <w:rsid w:val="00E46363"/>
    <w:rsid w:val="00E47AED"/>
    <w:rsid w:val="00E50D27"/>
    <w:rsid w:val="00E51456"/>
    <w:rsid w:val="00E515D5"/>
    <w:rsid w:val="00E51840"/>
    <w:rsid w:val="00E5476C"/>
    <w:rsid w:val="00E54808"/>
    <w:rsid w:val="00E54D07"/>
    <w:rsid w:val="00E54D0C"/>
    <w:rsid w:val="00E5576F"/>
    <w:rsid w:val="00E55F52"/>
    <w:rsid w:val="00E57DB6"/>
    <w:rsid w:val="00E601C0"/>
    <w:rsid w:val="00E62360"/>
    <w:rsid w:val="00E62E6E"/>
    <w:rsid w:val="00E63A41"/>
    <w:rsid w:val="00E6424C"/>
    <w:rsid w:val="00E64A8F"/>
    <w:rsid w:val="00E65488"/>
    <w:rsid w:val="00E66275"/>
    <w:rsid w:val="00E66390"/>
    <w:rsid w:val="00E7047B"/>
    <w:rsid w:val="00E719FF"/>
    <w:rsid w:val="00E71B30"/>
    <w:rsid w:val="00E71D71"/>
    <w:rsid w:val="00E73175"/>
    <w:rsid w:val="00E73884"/>
    <w:rsid w:val="00E77379"/>
    <w:rsid w:val="00E779FE"/>
    <w:rsid w:val="00E77E55"/>
    <w:rsid w:val="00E77ED1"/>
    <w:rsid w:val="00E81539"/>
    <w:rsid w:val="00E83299"/>
    <w:rsid w:val="00E8375E"/>
    <w:rsid w:val="00E83E26"/>
    <w:rsid w:val="00E841A0"/>
    <w:rsid w:val="00E84FBE"/>
    <w:rsid w:val="00E85ADB"/>
    <w:rsid w:val="00E86834"/>
    <w:rsid w:val="00E86DB6"/>
    <w:rsid w:val="00E87FF3"/>
    <w:rsid w:val="00E90916"/>
    <w:rsid w:val="00E9237F"/>
    <w:rsid w:val="00E93DB3"/>
    <w:rsid w:val="00E93DC6"/>
    <w:rsid w:val="00E94D15"/>
    <w:rsid w:val="00E94DB9"/>
    <w:rsid w:val="00E94FB2"/>
    <w:rsid w:val="00E96E3C"/>
    <w:rsid w:val="00E97019"/>
    <w:rsid w:val="00E9763B"/>
    <w:rsid w:val="00EA1622"/>
    <w:rsid w:val="00EA19A9"/>
    <w:rsid w:val="00EA22C0"/>
    <w:rsid w:val="00EA2C6D"/>
    <w:rsid w:val="00EA4BC2"/>
    <w:rsid w:val="00EA6591"/>
    <w:rsid w:val="00EB042F"/>
    <w:rsid w:val="00EB2BAD"/>
    <w:rsid w:val="00EB40AA"/>
    <w:rsid w:val="00EB4FFF"/>
    <w:rsid w:val="00EB6C05"/>
    <w:rsid w:val="00EB7142"/>
    <w:rsid w:val="00EB7B60"/>
    <w:rsid w:val="00EC2751"/>
    <w:rsid w:val="00EC2CD5"/>
    <w:rsid w:val="00EC4CB3"/>
    <w:rsid w:val="00EC5EA5"/>
    <w:rsid w:val="00EC5F65"/>
    <w:rsid w:val="00EC6DE1"/>
    <w:rsid w:val="00EC745F"/>
    <w:rsid w:val="00EC78B2"/>
    <w:rsid w:val="00ED00AC"/>
    <w:rsid w:val="00ED10F4"/>
    <w:rsid w:val="00ED2BD1"/>
    <w:rsid w:val="00ED3EBD"/>
    <w:rsid w:val="00ED42F3"/>
    <w:rsid w:val="00ED515C"/>
    <w:rsid w:val="00ED57E9"/>
    <w:rsid w:val="00EE0F71"/>
    <w:rsid w:val="00EE1C76"/>
    <w:rsid w:val="00EE2E72"/>
    <w:rsid w:val="00EE3140"/>
    <w:rsid w:val="00EE36CB"/>
    <w:rsid w:val="00EE3AF2"/>
    <w:rsid w:val="00EE44CB"/>
    <w:rsid w:val="00EE5D3E"/>
    <w:rsid w:val="00EE6D6C"/>
    <w:rsid w:val="00EE70DE"/>
    <w:rsid w:val="00EE7751"/>
    <w:rsid w:val="00EF0845"/>
    <w:rsid w:val="00EF0B14"/>
    <w:rsid w:val="00EF308B"/>
    <w:rsid w:val="00EF64AD"/>
    <w:rsid w:val="00F000B9"/>
    <w:rsid w:val="00F011DF"/>
    <w:rsid w:val="00F014AE"/>
    <w:rsid w:val="00F02512"/>
    <w:rsid w:val="00F02EC6"/>
    <w:rsid w:val="00F03143"/>
    <w:rsid w:val="00F066E6"/>
    <w:rsid w:val="00F06A96"/>
    <w:rsid w:val="00F07505"/>
    <w:rsid w:val="00F1018F"/>
    <w:rsid w:val="00F102A9"/>
    <w:rsid w:val="00F103B1"/>
    <w:rsid w:val="00F1056C"/>
    <w:rsid w:val="00F10888"/>
    <w:rsid w:val="00F126DE"/>
    <w:rsid w:val="00F13612"/>
    <w:rsid w:val="00F14526"/>
    <w:rsid w:val="00F14F6C"/>
    <w:rsid w:val="00F1778B"/>
    <w:rsid w:val="00F17ABD"/>
    <w:rsid w:val="00F23B00"/>
    <w:rsid w:val="00F24E37"/>
    <w:rsid w:val="00F24F05"/>
    <w:rsid w:val="00F255AC"/>
    <w:rsid w:val="00F26DB7"/>
    <w:rsid w:val="00F2725A"/>
    <w:rsid w:val="00F305B0"/>
    <w:rsid w:val="00F30816"/>
    <w:rsid w:val="00F310D8"/>
    <w:rsid w:val="00F317C5"/>
    <w:rsid w:val="00F31999"/>
    <w:rsid w:val="00F31E27"/>
    <w:rsid w:val="00F33596"/>
    <w:rsid w:val="00F3402C"/>
    <w:rsid w:val="00F34CE0"/>
    <w:rsid w:val="00F35B1F"/>
    <w:rsid w:val="00F36203"/>
    <w:rsid w:val="00F36908"/>
    <w:rsid w:val="00F40B15"/>
    <w:rsid w:val="00F42C2F"/>
    <w:rsid w:val="00F4318B"/>
    <w:rsid w:val="00F44C05"/>
    <w:rsid w:val="00F4616A"/>
    <w:rsid w:val="00F47732"/>
    <w:rsid w:val="00F47E9C"/>
    <w:rsid w:val="00F51A50"/>
    <w:rsid w:val="00F52614"/>
    <w:rsid w:val="00F53EC0"/>
    <w:rsid w:val="00F55E9D"/>
    <w:rsid w:val="00F56394"/>
    <w:rsid w:val="00F574C8"/>
    <w:rsid w:val="00F576CC"/>
    <w:rsid w:val="00F57A47"/>
    <w:rsid w:val="00F57B9E"/>
    <w:rsid w:val="00F60155"/>
    <w:rsid w:val="00F602EE"/>
    <w:rsid w:val="00F6143C"/>
    <w:rsid w:val="00F61AF4"/>
    <w:rsid w:val="00F61D78"/>
    <w:rsid w:val="00F61F44"/>
    <w:rsid w:val="00F6208F"/>
    <w:rsid w:val="00F6225F"/>
    <w:rsid w:val="00F63576"/>
    <w:rsid w:val="00F6572E"/>
    <w:rsid w:val="00F657EC"/>
    <w:rsid w:val="00F70210"/>
    <w:rsid w:val="00F72C29"/>
    <w:rsid w:val="00F7313A"/>
    <w:rsid w:val="00F75285"/>
    <w:rsid w:val="00F77E5A"/>
    <w:rsid w:val="00F81DB7"/>
    <w:rsid w:val="00F83E7F"/>
    <w:rsid w:val="00F86A74"/>
    <w:rsid w:val="00F876AB"/>
    <w:rsid w:val="00F87B95"/>
    <w:rsid w:val="00F87F61"/>
    <w:rsid w:val="00F90C0F"/>
    <w:rsid w:val="00F914E1"/>
    <w:rsid w:val="00F926DE"/>
    <w:rsid w:val="00F928B3"/>
    <w:rsid w:val="00F92A4D"/>
    <w:rsid w:val="00F934DA"/>
    <w:rsid w:val="00F94804"/>
    <w:rsid w:val="00F94AFA"/>
    <w:rsid w:val="00F94FDE"/>
    <w:rsid w:val="00F96994"/>
    <w:rsid w:val="00FA0024"/>
    <w:rsid w:val="00FA16EF"/>
    <w:rsid w:val="00FA22B8"/>
    <w:rsid w:val="00FA3D39"/>
    <w:rsid w:val="00FA445D"/>
    <w:rsid w:val="00FA4F50"/>
    <w:rsid w:val="00FB0E31"/>
    <w:rsid w:val="00FB1AB4"/>
    <w:rsid w:val="00FB24CF"/>
    <w:rsid w:val="00FB5A4F"/>
    <w:rsid w:val="00FB64BB"/>
    <w:rsid w:val="00FB76E0"/>
    <w:rsid w:val="00FC03E6"/>
    <w:rsid w:val="00FC08D7"/>
    <w:rsid w:val="00FC0A85"/>
    <w:rsid w:val="00FC138A"/>
    <w:rsid w:val="00FC5097"/>
    <w:rsid w:val="00FC5A30"/>
    <w:rsid w:val="00FC5DAF"/>
    <w:rsid w:val="00FC6BBC"/>
    <w:rsid w:val="00FD0021"/>
    <w:rsid w:val="00FD067C"/>
    <w:rsid w:val="00FD14F8"/>
    <w:rsid w:val="00FD17B8"/>
    <w:rsid w:val="00FD195E"/>
    <w:rsid w:val="00FD1D18"/>
    <w:rsid w:val="00FD3248"/>
    <w:rsid w:val="00FD3D47"/>
    <w:rsid w:val="00FD48FA"/>
    <w:rsid w:val="00FD4CD4"/>
    <w:rsid w:val="00FD5F13"/>
    <w:rsid w:val="00FD6765"/>
    <w:rsid w:val="00FE2D55"/>
    <w:rsid w:val="00FE400B"/>
    <w:rsid w:val="00FE44B3"/>
    <w:rsid w:val="00FE594E"/>
    <w:rsid w:val="00FE6954"/>
    <w:rsid w:val="00FE7466"/>
    <w:rsid w:val="00FE7CB5"/>
    <w:rsid w:val="00FF10C5"/>
    <w:rsid w:val="00FF10C6"/>
    <w:rsid w:val="00FF113A"/>
    <w:rsid w:val="00FF34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E570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_trad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Body Text" w:uiPriority="99"/>
    <w:lsdException w:name="Subtitle" w:qFormat="1"/>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qFormat/>
    <w:pPr>
      <w:keepNext/>
      <w:numPr>
        <w:numId w:val="1"/>
      </w:numPr>
      <w:spacing w:before="300" w:after="260"/>
      <w:jc w:val="center"/>
      <w:outlineLvl w:val="0"/>
    </w:pPr>
    <w:rPr>
      <w:b/>
      <w:sz w:val="18"/>
    </w:rPr>
  </w:style>
  <w:style w:type="paragraph" w:styleId="Heading2">
    <w:name w:val="heading 2"/>
    <w:basedOn w:val="Normal"/>
    <w:next w:val="Normal"/>
    <w:qFormat/>
    <w:pPr>
      <w:keepNext/>
      <w:numPr>
        <w:ilvl w:val="1"/>
        <w:numId w:val="1"/>
      </w:numPr>
      <w:spacing w:before="300" w:after="180"/>
      <w:outlineLvl w:val="1"/>
    </w:pPr>
    <w:rPr>
      <w:b/>
      <w:sz w:val="18"/>
    </w:rPr>
  </w:style>
  <w:style w:type="paragraph" w:styleId="Heading3">
    <w:name w:val="heading 3"/>
    <w:basedOn w:val="Normal"/>
    <w:next w:val="Normal"/>
    <w:qFormat/>
    <w:pPr>
      <w:keepNext/>
      <w:numPr>
        <w:ilvl w:val="2"/>
        <w:numId w:val="1"/>
      </w:numPr>
      <w:spacing w:before="300" w:after="18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r">
    <w:name w:val="Car"/>
    <w:rPr>
      <w:b/>
      <w:sz w:val="18"/>
      <w:lang w:val="en-US" w:eastAsia="en-US" w:bidi="ar-SA"/>
    </w:rPr>
  </w:style>
  <w:style w:type="paragraph" w:styleId="CommentText">
    <w:name w:val="annotation text"/>
    <w:basedOn w:val="Normal"/>
    <w:link w:val="CommentTextChar"/>
    <w:semiHidden/>
  </w:style>
  <w:style w:type="paragraph" w:customStyle="1" w:styleId="EcuacionURSI">
    <w:name w:val="EcuacionURSI"/>
    <w:basedOn w:val="Normal"/>
    <w:rsid w:val="004973CF"/>
    <w:pPr>
      <w:tabs>
        <w:tab w:val="center" w:pos="2127"/>
        <w:tab w:val="right" w:pos="4962"/>
      </w:tabs>
    </w:pPr>
  </w:style>
  <w:style w:type="paragraph" w:styleId="Caption">
    <w:name w:val="caption"/>
    <w:basedOn w:val="Normal"/>
    <w:next w:val="Normal"/>
    <w:qFormat/>
    <w:pPr>
      <w:spacing w:before="120" w:after="120"/>
      <w:ind w:left="288" w:right="288"/>
    </w:pPr>
    <w:rPr>
      <w:sz w:val="18"/>
    </w:rPr>
  </w:style>
  <w:style w:type="paragraph" w:customStyle="1" w:styleId="FiguraURSI">
    <w:name w:val="FiguraURSI"/>
    <w:basedOn w:val="Normal"/>
    <w:next w:val="Caption"/>
    <w:pPr>
      <w:keepNext/>
      <w:ind w:right="45"/>
      <w:jc w:val="center"/>
    </w:pPr>
    <w:rPr>
      <w:sz w:val="18"/>
    </w:rPr>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character" w:styleId="CommentReference">
    <w:name w:val="annotation reference"/>
    <w:semiHidden/>
    <w:rPr>
      <w:sz w:val="16"/>
    </w:rPr>
  </w:style>
  <w:style w:type="paragraph" w:customStyle="1" w:styleId="AutoresURSI">
    <w:name w:val="Autores URSI"/>
    <w:basedOn w:val="Normal"/>
    <w:pPr>
      <w:spacing w:before="260"/>
      <w:jc w:val="center"/>
    </w:pPr>
    <w:rPr>
      <w:lang w:val="es-ES"/>
    </w:rPr>
  </w:style>
  <w:style w:type="paragraph" w:styleId="BalloonText">
    <w:name w:val="Balloon Text"/>
    <w:basedOn w:val="Normal"/>
    <w:semiHidden/>
    <w:rPr>
      <w:rFonts w:ascii="Tahoma" w:hAnsi="Tahoma" w:cs="Tahoma"/>
      <w:sz w:val="16"/>
      <w:szCs w:val="16"/>
    </w:rPr>
  </w:style>
  <w:style w:type="paragraph" w:customStyle="1" w:styleId="ursititulo1">
    <w:name w:val="ursi_titulo1"/>
    <w:basedOn w:val="Heading1"/>
    <w:next w:val="Normal"/>
    <w:pPr>
      <w:spacing w:before="240" w:after="80"/>
    </w:pPr>
    <w:rPr>
      <w:b w:val="0"/>
      <w:smallCaps/>
      <w:sz w:val="20"/>
    </w:rPr>
  </w:style>
  <w:style w:type="paragraph" w:customStyle="1" w:styleId="NumeroecuacionURSI">
    <w:name w:val="Numero_ecuacionURSI"/>
    <w:basedOn w:val="Normal"/>
    <w:pPr>
      <w:tabs>
        <w:tab w:val="left" w:pos="567"/>
        <w:tab w:val="right" w:pos="4678"/>
      </w:tabs>
      <w:spacing w:before="120" w:after="120"/>
      <w:jc w:val="center"/>
    </w:pPr>
  </w:style>
  <w:style w:type="paragraph" w:customStyle="1" w:styleId="TituloURSI">
    <w:name w:val="Titulo URSI"/>
    <w:basedOn w:val="Normal"/>
    <w:pPr>
      <w:spacing w:before="100"/>
      <w:ind w:left="1134" w:right="720"/>
      <w:jc w:val="center"/>
    </w:pPr>
    <w:rPr>
      <w:sz w:val="48"/>
      <w:szCs w:val="48"/>
      <w:lang w:val="es-ES"/>
    </w:rPr>
  </w:style>
  <w:style w:type="paragraph" w:customStyle="1" w:styleId="AbstractURSI">
    <w:name w:val="Abstract URSI"/>
    <w:basedOn w:val="Normal"/>
    <w:next w:val="PrrafoURSI"/>
    <w:pPr>
      <w:spacing w:line="200" w:lineRule="exact"/>
      <w:ind w:right="45" w:firstLine="142"/>
    </w:pPr>
    <w:rPr>
      <w:b/>
      <w:bCs/>
      <w:sz w:val="18"/>
      <w:szCs w:val="18"/>
      <w:lang w:val="es-ES"/>
    </w:rPr>
  </w:style>
  <w:style w:type="paragraph" w:customStyle="1" w:styleId="PrrafoURSI">
    <w:name w:val="PárrafoURSI"/>
    <w:basedOn w:val="Normal"/>
    <w:pPr>
      <w:ind w:right="45" w:firstLine="284"/>
    </w:pPr>
    <w:rPr>
      <w:lang w:val="es-ES"/>
    </w:rPr>
  </w:style>
  <w:style w:type="paragraph" w:customStyle="1" w:styleId="EmailURSI">
    <w:name w:val="Email URSI"/>
    <w:basedOn w:val="Normal"/>
    <w:pPr>
      <w:jc w:val="center"/>
    </w:pPr>
    <w:rPr>
      <w:sz w:val="18"/>
      <w:szCs w:val="18"/>
      <w:lang w:val="pt-BR"/>
    </w:rPr>
  </w:style>
  <w:style w:type="paragraph" w:customStyle="1" w:styleId="URSISeccion">
    <w:name w:val="URSI_Seccion"/>
    <w:basedOn w:val="Heading2"/>
    <w:pPr>
      <w:spacing w:before="140" w:after="60"/>
    </w:pPr>
    <w:rPr>
      <w:b w:val="0"/>
      <w:i/>
      <w:sz w:val="20"/>
      <w:lang w:val="es-ES"/>
    </w:rPr>
  </w:style>
  <w:style w:type="character" w:customStyle="1" w:styleId="URSISeccionCar">
    <w:name w:val="URSI_Seccion Car"/>
    <w:rPr>
      <w:b/>
      <w:i/>
      <w:sz w:val="18"/>
      <w:lang w:val="es-ES" w:eastAsia="en-US" w:bidi="ar-SA"/>
    </w:rPr>
  </w:style>
  <w:style w:type="paragraph" w:customStyle="1" w:styleId="ReferenciasURSI">
    <w:name w:val="Referencias_URSI"/>
    <w:basedOn w:val="Normal"/>
    <w:pPr>
      <w:tabs>
        <w:tab w:val="num" w:pos="360"/>
      </w:tabs>
      <w:ind w:left="360" w:hanging="360"/>
    </w:pPr>
    <w:rPr>
      <w:sz w:val="16"/>
      <w:szCs w:val="16"/>
    </w:rPr>
  </w:style>
  <w:style w:type="character" w:styleId="Hyperlink">
    <w:name w:val="Hyperlink"/>
    <w:rPr>
      <w:color w:val="0000FF"/>
      <w:u w:val="single"/>
    </w:rPr>
  </w:style>
  <w:style w:type="paragraph" w:customStyle="1" w:styleId="ReferenciasAgrad">
    <w:name w:val="Referencias/Agrad."/>
    <w:basedOn w:val="Heading1"/>
    <w:next w:val="PrrafoURSI"/>
    <w:pPr>
      <w:numPr>
        <w:numId w:val="0"/>
      </w:numPr>
      <w:spacing w:before="240" w:after="120"/>
    </w:pPr>
    <w:rPr>
      <w:b w:val="0"/>
      <w:smallCaps/>
      <w:sz w:val="20"/>
      <w:lang w:val="es-ES"/>
    </w:rPr>
  </w:style>
  <w:style w:type="paragraph" w:customStyle="1" w:styleId="IndicadorAfiliacin">
    <w:name w:val="Indicador_Afiliación"/>
    <w:basedOn w:val="AutoresURSI"/>
    <w:rPr>
      <w:vertAlign w:val="superscript"/>
    </w:rPr>
  </w:style>
  <w:style w:type="character" w:customStyle="1" w:styleId="AutoresURSICar">
    <w:name w:val="Autores URSI Car"/>
    <w:rPr>
      <w:lang w:val="es-ES" w:eastAsia="en-US" w:bidi="ar-SA"/>
    </w:rPr>
  </w:style>
  <w:style w:type="character" w:customStyle="1" w:styleId="IndicadorAfiliacinCar">
    <w:name w:val="Indicador_Afiliación Car"/>
    <w:rPr>
      <w:vertAlign w:val="superscript"/>
      <w:lang w:val="es-ES" w:eastAsia="en-US" w:bidi="ar-SA"/>
    </w:rPr>
  </w:style>
  <w:style w:type="character" w:customStyle="1" w:styleId="AfiliacinUniversidad">
    <w:name w:val="Afiliación_Universidad"/>
    <w:rPr>
      <w:sz w:val="18"/>
    </w:rPr>
  </w:style>
  <w:style w:type="paragraph" w:customStyle="1" w:styleId="Ursitabla">
    <w:name w:val="Ursi_tabla"/>
    <w:basedOn w:val="Normal"/>
    <w:pPr>
      <w:numPr>
        <w:numId w:val="11"/>
      </w:numPr>
      <w:spacing w:before="120" w:after="120"/>
      <w:jc w:val="center"/>
    </w:pPr>
    <w:rPr>
      <w:sz w:val="16"/>
      <w:lang w:val="es-ES"/>
    </w:rPr>
  </w:style>
  <w:style w:type="paragraph" w:customStyle="1" w:styleId="Ursifiguras">
    <w:name w:val="Ursi figuras"/>
    <w:basedOn w:val="Ursitabla"/>
  </w:style>
  <w:style w:type="paragraph" w:styleId="DocumentMap">
    <w:name w:val="Document Map"/>
    <w:basedOn w:val="Normal"/>
    <w:link w:val="DocumentMapChar"/>
    <w:rsid w:val="000B5467"/>
    <w:rPr>
      <w:rFonts w:ascii="Tahoma" w:hAnsi="Tahoma" w:cs="Tahoma"/>
      <w:sz w:val="16"/>
      <w:szCs w:val="16"/>
    </w:rPr>
  </w:style>
  <w:style w:type="character" w:customStyle="1" w:styleId="DocumentMapChar">
    <w:name w:val="Document Map Char"/>
    <w:link w:val="DocumentMap"/>
    <w:rsid w:val="000B5467"/>
    <w:rPr>
      <w:rFonts w:ascii="Tahoma" w:hAnsi="Tahoma" w:cs="Tahoma"/>
      <w:sz w:val="16"/>
      <w:szCs w:val="16"/>
      <w:lang w:val="en-US" w:eastAsia="en-US"/>
    </w:rPr>
  </w:style>
  <w:style w:type="table" w:styleId="TableGrid">
    <w:name w:val="Table Grid"/>
    <w:basedOn w:val="TableNormal"/>
    <w:rsid w:val="000B5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Normal"/>
    <w:rsid w:val="008935F9"/>
    <w:pPr>
      <w:autoSpaceDE w:val="0"/>
      <w:autoSpaceDN w:val="0"/>
      <w:jc w:val="center"/>
    </w:pPr>
    <w:rPr>
      <w:smallCaps/>
      <w:sz w:val="16"/>
      <w:szCs w:val="16"/>
    </w:rPr>
  </w:style>
  <w:style w:type="paragraph" w:styleId="NormalWeb">
    <w:name w:val="Normal (Web)"/>
    <w:basedOn w:val="Normal"/>
    <w:uiPriority w:val="99"/>
    <w:unhideWhenUsed/>
    <w:rsid w:val="006F2AA5"/>
    <w:pPr>
      <w:spacing w:before="100" w:beforeAutospacing="1" w:after="100" w:afterAutospacing="1"/>
      <w:jc w:val="left"/>
    </w:pPr>
    <w:rPr>
      <w:rFonts w:ascii="Times" w:hAnsi="Times"/>
      <w:lang w:val="es-ES" w:eastAsia="es-ES"/>
    </w:rPr>
  </w:style>
  <w:style w:type="character" w:customStyle="1" w:styleId="Mencinsinresolver1">
    <w:name w:val="Mención sin resolver1"/>
    <w:uiPriority w:val="99"/>
    <w:semiHidden/>
    <w:unhideWhenUsed/>
    <w:rsid w:val="003A6518"/>
    <w:rPr>
      <w:color w:val="808080"/>
      <w:shd w:val="clear" w:color="auto" w:fill="E6E6E6"/>
    </w:rPr>
  </w:style>
  <w:style w:type="character" w:styleId="HTMLCode">
    <w:name w:val="HTML Code"/>
    <w:uiPriority w:val="99"/>
    <w:unhideWhenUsed/>
    <w:rsid w:val="00C2463F"/>
    <w:rPr>
      <w:rFonts w:ascii="Courier New" w:eastAsia="Times New Roman" w:hAnsi="Courier New" w:cs="Courier New"/>
      <w:sz w:val="20"/>
      <w:szCs w:val="20"/>
    </w:rPr>
  </w:style>
  <w:style w:type="paragraph" w:styleId="BodyText">
    <w:name w:val="Body Text"/>
    <w:basedOn w:val="Normal"/>
    <w:link w:val="BodyTextChar"/>
    <w:uiPriority w:val="99"/>
    <w:rsid w:val="006B67ED"/>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rsid w:val="006B67ED"/>
    <w:rPr>
      <w:rFonts w:eastAsia="MS Mincho"/>
      <w:spacing w:val="-1"/>
      <w:lang w:val="en-US" w:eastAsia="en-US"/>
    </w:rPr>
  </w:style>
  <w:style w:type="character" w:styleId="Strong">
    <w:name w:val="Strong"/>
    <w:uiPriority w:val="22"/>
    <w:qFormat/>
    <w:rsid w:val="006B67ED"/>
    <w:rPr>
      <w:b/>
      <w:bCs/>
    </w:rPr>
  </w:style>
  <w:style w:type="character" w:styleId="Emphasis">
    <w:name w:val="Emphasis"/>
    <w:uiPriority w:val="20"/>
    <w:qFormat/>
    <w:rsid w:val="006B67ED"/>
    <w:rPr>
      <w:i/>
      <w:iCs/>
    </w:rPr>
  </w:style>
  <w:style w:type="paragraph" w:styleId="Revision">
    <w:name w:val="Revision"/>
    <w:hidden/>
    <w:uiPriority w:val="99"/>
    <w:semiHidden/>
    <w:rsid w:val="00B53425"/>
    <w:rPr>
      <w:lang w:val="en-US" w:eastAsia="en-US"/>
    </w:rPr>
  </w:style>
  <w:style w:type="paragraph" w:styleId="ListParagraph">
    <w:name w:val="List Paragraph"/>
    <w:basedOn w:val="Normal"/>
    <w:uiPriority w:val="34"/>
    <w:qFormat/>
    <w:rsid w:val="00767CD1"/>
    <w:pPr>
      <w:ind w:left="720"/>
      <w:contextualSpacing/>
    </w:pPr>
  </w:style>
  <w:style w:type="character" w:customStyle="1" w:styleId="Mencinsinresolver2">
    <w:name w:val="Mención sin resolver2"/>
    <w:basedOn w:val="DefaultParagraphFont"/>
    <w:rsid w:val="00882AB0"/>
    <w:rPr>
      <w:color w:val="605E5C"/>
      <w:shd w:val="clear" w:color="auto" w:fill="E1DFDD"/>
    </w:rPr>
  </w:style>
  <w:style w:type="character" w:styleId="FollowedHyperlink">
    <w:name w:val="FollowedHyperlink"/>
    <w:basedOn w:val="DefaultParagraphFont"/>
    <w:rsid w:val="006E0887"/>
    <w:rPr>
      <w:color w:val="954F72" w:themeColor="followedHyperlink"/>
      <w:u w:val="single"/>
    </w:rPr>
  </w:style>
  <w:style w:type="character" w:styleId="UnresolvedMention">
    <w:name w:val="Unresolved Mention"/>
    <w:basedOn w:val="DefaultParagraphFont"/>
    <w:rsid w:val="00A93A2D"/>
    <w:rPr>
      <w:color w:val="605E5C"/>
      <w:shd w:val="clear" w:color="auto" w:fill="E1DFDD"/>
    </w:rPr>
  </w:style>
  <w:style w:type="paragraph" w:styleId="CommentSubject">
    <w:name w:val="annotation subject"/>
    <w:basedOn w:val="CommentText"/>
    <w:next w:val="CommentText"/>
    <w:link w:val="CommentSubjectChar"/>
    <w:rsid w:val="002A17C3"/>
    <w:rPr>
      <w:b/>
      <w:bCs/>
    </w:rPr>
  </w:style>
  <w:style w:type="character" w:customStyle="1" w:styleId="CommentTextChar">
    <w:name w:val="Comment Text Char"/>
    <w:basedOn w:val="DefaultParagraphFont"/>
    <w:link w:val="CommentText"/>
    <w:semiHidden/>
    <w:rsid w:val="002A17C3"/>
    <w:rPr>
      <w:lang w:val="en-US" w:eastAsia="en-US"/>
    </w:rPr>
  </w:style>
  <w:style w:type="character" w:customStyle="1" w:styleId="CommentSubjectChar">
    <w:name w:val="Comment Subject Char"/>
    <w:basedOn w:val="CommentTextChar"/>
    <w:link w:val="CommentSubject"/>
    <w:rsid w:val="002A17C3"/>
    <w:rPr>
      <w:b/>
      <w:bCs/>
      <w:lang w:val="en-US" w:eastAsia="en-US"/>
    </w:rPr>
  </w:style>
  <w:style w:type="paragraph" w:styleId="Header">
    <w:name w:val="header"/>
    <w:basedOn w:val="Normal"/>
    <w:link w:val="HeaderChar"/>
    <w:rsid w:val="008570ED"/>
    <w:pPr>
      <w:tabs>
        <w:tab w:val="center" w:pos="4419"/>
        <w:tab w:val="right" w:pos="8838"/>
      </w:tabs>
    </w:pPr>
  </w:style>
  <w:style w:type="character" w:customStyle="1" w:styleId="HeaderChar">
    <w:name w:val="Header Char"/>
    <w:basedOn w:val="DefaultParagraphFont"/>
    <w:link w:val="Header"/>
    <w:rsid w:val="008570ED"/>
    <w:rPr>
      <w:lang w:val="en-US" w:eastAsia="en-US"/>
    </w:rPr>
  </w:style>
  <w:style w:type="paragraph" w:styleId="Footer">
    <w:name w:val="footer"/>
    <w:basedOn w:val="Normal"/>
    <w:link w:val="FooterChar"/>
    <w:rsid w:val="008570ED"/>
    <w:pPr>
      <w:tabs>
        <w:tab w:val="center" w:pos="4419"/>
        <w:tab w:val="right" w:pos="8838"/>
      </w:tabs>
    </w:pPr>
  </w:style>
  <w:style w:type="character" w:customStyle="1" w:styleId="FooterChar">
    <w:name w:val="Footer Char"/>
    <w:basedOn w:val="DefaultParagraphFont"/>
    <w:link w:val="Footer"/>
    <w:rsid w:val="008570ED"/>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5011">
      <w:bodyDiv w:val="1"/>
      <w:marLeft w:val="0"/>
      <w:marRight w:val="0"/>
      <w:marTop w:val="0"/>
      <w:marBottom w:val="0"/>
      <w:divBdr>
        <w:top w:val="none" w:sz="0" w:space="0" w:color="auto"/>
        <w:left w:val="none" w:sz="0" w:space="0" w:color="auto"/>
        <w:bottom w:val="none" w:sz="0" w:space="0" w:color="auto"/>
        <w:right w:val="none" w:sz="0" w:space="0" w:color="auto"/>
      </w:divBdr>
    </w:div>
    <w:div w:id="194319710">
      <w:bodyDiv w:val="1"/>
      <w:marLeft w:val="0"/>
      <w:marRight w:val="0"/>
      <w:marTop w:val="0"/>
      <w:marBottom w:val="0"/>
      <w:divBdr>
        <w:top w:val="none" w:sz="0" w:space="0" w:color="auto"/>
        <w:left w:val="none" w:sz="0" w:space="0" w:color="auto"/>
        <w:bottom w:val="none" w:sz="0" w:space="0" w:color="auto"/>
        <w:right w:val="none" w:sz="0" w:space="0" w:color="auto"/>
      </w:divBdr>
    </w:div>
    <w:div w:id="505638305">
      <w:bodyDiv w:val="1"/>
      <w:marLeft w:val="0"/>
      <w:marRight w:val="0"/>
      <w:marTop w:val="0"/>
      <w:marBottom w:val="0"/>
      <w:divBdr>
        <w:top w:val="none" w:sz="0" w:space="0" w:color="auto"/>
        <w:left w:val="none" w:sz="0" w:space="0" w:color="auto"/>
        <w:bottom w:val="none" w:sz="0" w:space="0" w:color="auto"/>
        <w:right w:val="none" w:sz="0" w:space="0" w:color="auto"/>
      </w:divBdr>
    </w:div>
    <w:div w:id="631592998">
      <w:bodyDiv w:val="1"/>
      <w:marLeft w:val="0"/>
      <w:marRight w:val="0"/>
      <w:marTop w:val="0"/>
      <w:marBottom w:val="0"/>
      <w:divBdr>
        <w:top w:val="none" w:sz="0" w:space="0" w:color="auto"/>
        <w:left w:val="none" w:sz="0" w:space="0" w:color="auto"/>
        <w:bottom w:val="none" w:sz="0" w:space="0" w:color="auto"/>
        <w:right w:val="none" w:sz="0" w:space="0" w:color="auto"/>
      </w:divBdr>
    </w:div>
    <w:div w:id="668215183">
      <w:bodyDiv w:val="1"/>
      <w:marLeft w:val="0"/>
      <w:marRight w:val="0"/>
      <w:marTop w:val="0"/>
      <w:marBottom w:val="0"/>
      <w:divBdr>
        <w:top w:val="none" w:sz="0" w:space="0" w:color="auto"/>
        <w:left w:val="none" w:sz="0" w:space="0" w:color="auto"/>
        <w:bottom w:val="none" w:sz="0" w:space="0" w:color="auto"/>
        <w:right w:val="none" w:sz="0" w:space="0" w:color="auto"/>
      </w:divBdr>
    </w:div>
    <w:div w:id="1233585370">
      <w:bodyDiv w:val="1"/>
      <w:marLeft w:val="0"/>
      <w:marRight w:val="0"/>
      <w:marTop w:val="0"/>
      <w:marBottom w:val="0"/>
      <w:divBdr>
        <w:top w:val="none" w:sz="0" w:space="0" w:color="auto"/>
        <w:left w:val="none" w:sz="0" w:space="0" w:color="auto"/>
        <w:bottom w:val="none" w:sz="0" w:space="0" w:color="auto"/>
        <w:right w:val="none" w:sz="0" w:space="0" w:color="auto"/>
      </w:divBdr>
    </w:div>
    <w:div w:id="18474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anciscojose.ramirezvicente@telefonic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es.wikipedia.org/wiki/Ahorcado_(jueg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latch.elevenpaths.com/" TargetMode="External"/><Relationship Id="rId10" Type="http://schemas.openxmlformats.org/officeDocument/2006/relationships/hyperlink" Target="mailto:lucas.fernandezaragon@telefonica.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pablo.gonzalez@11paths.com"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nvlpubs.nist.gov/nistpubs/fips/nist.fips.197.pdf" TargetMode="External"/><Relationship Id="rId8" Type="http://schemas.openxmlformats.org/officeDocument/2006/relationships/hyperlink" Target="mailto:chema@11paths.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raspberrypi.org/documentation/usage/gp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x01724/Downloads/StackSMS_VersionAcademic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25218-8555-E641-9F0A-238CFBCF4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StackSMS_VersionAcademica.dotx</Template>
  <TotalTime>92</TotalTime>
  <Pages>7</Pages>
  <Words>2627</Words>
  <Characters>14974</Characters>
  <Application>Microsoft Office Word</Application>
  <DocSecurity>0</DocSecurity>
  <Lines>124</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Title</vt:lpstr>
      <vt:lpstr>Title</vt:lpstr>
    </vt:vector>
  </TitlesOfParts>
  <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Usuario de Microsoft Office</dc:creator>
  <cp:keywords/>
  <cp:lastModifiedBy>Fernández Aragón Lucas</cp:lastModifiedBy>
  <cp:revision>13</cp:revision>
  <cp:lastPrinted>2017-11-14T11:58:00Z</cp:lastPrinted>
  <dcterms:created xsi:type="dcterms:W3CDTF">2019-03-13T10:36:00Z</dcterms:created>
  <dcterms:modified xsi:type="dcterms:W3CDTF">2019-03-19T11:27:00Z</dcterms:modified>
</cp:coreProperties>
</file>